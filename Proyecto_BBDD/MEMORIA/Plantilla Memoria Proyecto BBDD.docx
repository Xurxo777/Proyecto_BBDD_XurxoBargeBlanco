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9CB75" w14:textId="3D794804" w:rsidR="00187D9B" w:rsidRDefault="00187D9B">
      <w:pPr>
        <w:rPr>
          <w:lang w:val="gl-ES"/>
        </w:rPr>
      </w:pPr>
    </w:p>
    <w:p w14:paraId="54EB2B42" w14:textId="79A688C4" w:rsidR="00C334DE" w:rsidRPr="00C851CC" w:rsidRDefault="00C334DE">
      <w:pPr>
        <w:rPr>
          <w:lang w:val="gl-ES"/>
        </w:rPr>
      </w:pPr>
      <w:r w:rsidRPr="00C851CC">
        <w:rPr>
          <w:noProof/>
          <w:lang w:val="gl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0D64D22" wp14:editId="3859B5C5">
                <wp:simplePos x="0" y="0"/>
                <wp:positionH relativeFrom="margin">
                  <wp:align>center</wp:align>
                </wp:positionH>
                <wp:positionV relativeFrom="paragraph">
                  <wp:posOffset>373265</wp:posOffset>
                </wp:positionV>
                <wp:extent cx="5918200" cy="939165"/>
                <wp:effectExtent l="0" t="0" r="25400" b="133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CBBD6" w14:textId="2EF30C5E" w:rsidR="00F7131F" w:rsidRPr="00C334DE" w:rsidRDefault="00F7131F" w:rsidP="00C277B3">
                            <w:pPr>
                              <w:pStyle w:val="Ttulo"/>
                              <w:jc w:val="center"/>
                            </w:pPr>
                            <w:r>
                              <w:t>EMPRESA AUTOMATIZACIÓN INDUSTRIAL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64D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9.4pt;width:466pt;height:73.9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">
                <v:textbox>
                  <w:txbxContent>
                    <w:p w14:paraId="6E7CBBD6" w14:textId="2EF30C5E" w:rsidR="00F7131F" w:rsidRPr="00C334DE" w:rsidRDefault="00F7131F" w:rsidP="00C277B3">
                      <w:pPr>
                        <w:pStyle w:val="Ttulo"/>
                        <w:jc w:val="center"/>
                      </w:pPr>
                      <w:r>
                        <w:t>EMPRESA AUTOMATIZACIÓN INDUSTRIAL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E7571F" w14:textId="77777777" w:rsidR="00C334DE" w:rsidRDefault="00C334DE">
      <w:pPr>
        <w:rPr>
          <w:lang w:val="gl-ES"/>
        </w:rPr>
      </w:pPr>
    </w:p>
    <w:p w14:paraId="4A2ABB7F" w14:textId="77777777" w:rsidR="001A7FE5" w:rsidRDefault="001A7FE5">
      <w:pPr>
        <w:rPr>
          <w:lang w:val="gl-ES"/>
        </w:rPr>
      </w:pPr>
    </w:p>
    <w:p w14:paraId="3206196D" w14:textId="70CC8EC7" w:rsidR="00C334DE" w:rsidRDefault="00187D9B" w:rsidP="00187D9B">
      <w:pPr>
        <w:jc w:val="center"/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62BDA0FC" wp14:editId="1FD5BF09">
            <wp:extent cx="5072767" cy="3384231"/>
            <wp:effectExtent l="0" t="0" r="0" b="6985"/>
            <wp:docPr id="1" name="Imagen 1" descr="C:\Users\xurxo\Downloads\ChatGPT Image 14 may 2025, 13_39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rxo\Downloads\ChatGPT Image 14 may 2025, 13_39_4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24" cy="338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E6A84" w14:textId="5C993E77" w:rsidR="00187D9B" w:rsidRDefault="00187D9B" w:rsidP="00187D9B">
      <w:pPr>
        <w:jc w:val="center"/>
        <w:rPr>
          <w:lang w:val="gl-ES"/>
        </w:rPr>
      </w:pPr>
    </w:p>
    <w:p w14:paraId="7DFE4673" w14:textId="77777777" w:rsidR="00187D9B" w:rsidRPr="00C851CC" w:rsidRDefault="00187D9B" w:rsidP="00187D9B">
      <w:pPr>
        <w:jc w:val="center"/>
        <w:rPr>
          <w:lang w:val="gl-ES"/>
        </w:rPr>
      </w:pPr>
    </w:p>
    <w:p w14:paraId="2F0A4A48" w14:textId="77777777" w:rsidR="00C334DE" w:rsidRPr="00C851CC" w:rsidRDefault="00C334DE">
      <w:pPr>
        <w:rPr>
          <w:lang w:val="gl-ES"/>
        </w:rPr>
      </w:pPr>
    </w:p>
    <w:p w14:paraId="38D08446" w14:textId="03FFA8C5" w:rsidR="00C851CC" w:rsidRPr="00C851CC" w:rsidRDefault="00187D9B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187D9B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https://github.com/Xurxo777/Proyecto_BBDD_XurxoBargeBlanco.git</w:t>
      </w:r>
    </w:p>
    <w:p w14:paraId="326F3C49" w14:textId="77777777" w:rsidR="00C334DE" w:rsidRPr="00C851CC" w:rsidRDefault="00C334DE">
      <w:pPr>
        <w:rPr>
          <w:lang w:val="gl-ES"/>
        </w:rPr>
      </w:pPr>
    </w:p>
    <w:p w14:paraId="7068819A" w14:textId="77777777" w:rsidR="00C334DE" w:rsidRPr="00C851CC" w:rsidRDefault="00C334DE">
      <w:pPr>
        <w:rPr>
          <w:lang w:val="gl-ES"/>
        </w:rPr>
      </w:pPr>
    </w:p>
    <w:p w14:paraId="7440DCEA" w14:textId="1EE1A736" w:rsidR="00C334DE" w:rsidRDefault="00C334DE">
      <w:pPr>
        <w:rPr>
          <w:lang w:val="gl-ES"/>
        </w:rPr>
      </w:pPr>
    </w:p>
    <w:p w14:paraId="51D878CA" w14:textId="789EC3BB" w:rsidR="00187D9B" w:rsidRDefault="00187D9B">
      <w:pPr>
        <w:rPr>
          <w:lang w:val="gl-ES"/>
        </w:rPr>
      </w:pPr>
    </w:p>
    <w:p w14:paraId="07318986" w14:textId="77777777" w:rsidR="00187D9B" w:rsidRPr="00C851CC" w:rsidRDefault="00187D9B">
      <w:pPr>
        <w:rPr>
          <w:lang w:val="gl-ES"/>
        </w:rPr>
      </w:pPr>
    </w:p>
    <w:p w14:paraId="51D9E776" w14:textId="1975D5CF" w:rsidR="00C334DE" w:rsidRPr="00C851CC" w:rsidRDefault="00C277B3">
      <w:pPr>
        <w:rPr>
          <w:b/>
          <w:bCs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Nome </w:t>
      </w:r>
      <w:r w:rsidR="00C334DE" w:rsidRPr="00C851CC">
        <w:rPr>
          <w:b/>
          <w:bCs/>
          <w:sz w:val="28"/>
          <w:szCs w:val="28"/>
          <w:lang w:val="gl-ES"/>
        </w:rPr>
        <w:t xml:space="preserve"> Alumno</w:t>
      </w:r>
      <w:r w:rsidRPr="00C851CC">
        <w:rPr>
          <w:b/>
          <w:bCs/>
          <w:sz w:val="28"/>
          <w:szCs w:val="28"/>
          <w:lang w:val="gl-ES"/>
        </w:rPr>
        <w:t>/a</w:t>
      </w:r>
      <w:r w:rsidR="00C334DE" w:rsidRPr="00C851CC">
        <w:rPr>
          <w:b/>
          <w:bCs/>
          <w:sz w:val="28"/>
          <w:szCs w:val="28"/>
          <w:lang w:val="gl-ES"/>
        </w:rPr>
        <w:t>:</w:t>
      </w:r>
      <w:r w:rsidR="00E80A81">
        <w:rPr>
          <w:b/>
          <w:bCs/>
          <w:sz w:val="28"/>
          <w:szCs w:val="28"/>
          <w:lang w:val="gl-ES"/>
        </w:rPr>
        <w:tab/>
      </w:r>
      <w:r w:rsidR="00E80A81">
        <w:rPr>
          <w:b/>
          <w:bCs/>
          <w:sz w:val="28"/>
          <w:szCs w:val="28"/>
          <w:lang w:val="gl-ES"/>
        </w:rPr>
        <w:tab/>
      </w:r>
      <w:r w:rsidR="00E80A81">
        <w:rPr>
          <w:b/>
          <w:bCs/>
          <w:sz w:val="28"/>
          <w:szCs w:val="28"/>
          <w:lang w:val="gl-ES"/>
        </w:rPr>
        <w:tab/>
      </w:r>
      <w:r w:rsidR="00E80A81">
        <w:rPr>
          <w:b/>
          <w:bCs/>
          <w:sz w:val="28"/>
          <w:szCs w:val="28"/>
          <w:lang w:val="gl-ES"/>
        </w:rPr>
        <w:tab/>
      </w:r>
      <w:r w:rsidR="00E80A81">
        <w:rPr>
          <w:b/>
          <w:bCs/>
          <w:sz w:val="28"/>
          <w:szCs w:val="28"/>
          <w:lang w:val="gl-ES"/>
        </w:rPr>
        <w:tab/>
      </w:r>
      <w:r w:rsidR="00E80A81">
        <w:rPr>
          <w:b/>
          <w:bCs/>
          <w:sz w:val="28"/>
          <w:szCs w:val="28"/>
          <w:lang w:val="gl-ES"/>
        </w:rPr>
        <w:tab/>
        <w:t>XURXO BARGE BLANCO</w:t>
      </w:r>
    </w:p>
    <w:p w14:paraId="2F916865" w14:textId="05437F7F" w:rsidR="00C334DE" w:rsidRPr="00C851CC" w:rsidRDefault="00E147F2" w:rsidP="00C334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lastRenderedPageBreak/>
        <w:t>Xurxo barge blanco</w:t>
      </w:r>
    </w:p>
    <w:p w14:paraId="785EABF3" w14:textId="631E1CE9" w:rsidR="00C334DE" w:rsidRPr="00C851CC" w:rsidRDefault="00C334DE">
      <w:pP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Curso: 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1</w:t>
      </w:r>
      <w:r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º DAM</w:t>
      </w:r>
      <w:r w:rsidRPr="00C851CC">
        <w:rPr>
          <w:b/>
          <w:bCs/>
          <w:color w:val="1F3864" w:themeColor="accent1" w:themeShade="80"/>
          <w:sz w:val="28"/>
          <w:szCs w:val="28"/>
          <w:lang w:val="gl-ES"/>
        </w:rPr>
        <w:t xml:space="preserve">                </w:t>
      </w:r>
      <w:r w:rsidRPr="00C851CC">
        <w:rPr>
          <w:b/>
          <w:bCs/>
          <w:sz w:val="28"/>
          <w:szCs w:val="28"/>
          <w:lang w:val="gl-ES"/>
        </w:rPr>
        <w:tab/>
        <w:t>Materia:</w:t>
      </w:r>
      <w:r w:rsidRPr="00C851CC">
        <w:rPr>
          <w:sz w:val="28"/>
          <w:szCs w:val="28"/>
          <w:lang w:val="gl-ES"/>
        </w:rPr>
        <w:t xml:space="preserve">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Bases de Datos – Proyecto Final 24/25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gl-ES" w:eastAsia="en-US"/>
          <w14:ligatures w14:val="standardContextual"/>
        </w:rPr>
        <w:id w:val="-15660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7917F" w14:textId="77777777" w:rsidR="00C334DE" w:rsidRPr="00C851CC" w:rsidRDefault="00C277B3">
          <w:pPr>
            <w:pStyle w:val="TtuloTDC"/>
            <w:rPr>
              <w:lang w:val="gl-ES"/>
            </w:rPr>
          </w:pPr>
          <w:r w:rsidRPr="00C851CC">
            <w:rPr>
              <w:lang w:val="gl-ES"/>
            </w:rPr>
            <w:t>Contido</w:t>
          </w:r>
        </w:p>
        <w:p w14:paraId="410FBC29" w14:textId="2AB02CE8" w:rsidR="00CA47E0" w:rsidRDefault="00C334D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r w:rsidRPr="00C851CC">
            <w:rPr>
              <w:lang w:val="gl-ES"/>
            </w:rPr>
            <w:fldChar w:fldCharType="begin"/>
          </w:r>
          <w:r w:rsidRPr="00C851CC">
            <w:rPr>
              <w:lang w:val="gl-ES"/>
            </w:rPr>
            <w:instrText xml:space="preserve"> TOC \o "1-3" \h \z \u </w:instrText>
          </w:r>
          <w:r w:rsidRPr="00C851CC">
            <w:rPr>
              <w:lang w:val="gl-ES"/>
            </w:rPr>
            <w:fldChar w:fldCharType="separate"/>
          </w:r>
          <w:hyperlink w:anchor="_Toc199846372" w:history="1">
            <w:r w:rsidR="00CA47E0" w:rsidRPr="006974B4">
              <w:rPr>
                <w:rStyle w:val="Hipervnculo"/>
                <w:noProof/>
                <w:lang w:val="gl-ES"/>
              </w:rPr>
              <w:t>1.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Introducción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_Toc199846372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2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13B24A36" w14:textId="7120EF02" w:rsidR="00CA47E0" w:rsidRDefault="0024663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73" w:history="1">
            <w:r w:rsidR="00CA47E0" w:rsidRPr="006974B4">
              <w:rPr>
                <w:rStyle w:val="Hipervnculo"/>
                <w:noProof/>
                <w:lang w:val="gl-ES"/>
              </w:rPr>
              <w:t>2.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Descripción del Problema / Requisitos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_Toc199846373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2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39D5C0E0" w14:textId="5BAA4A12" w:rsidR="00CA47E0" w:rsidRDefault="0024663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74" w:history="1">
            <w:r w:rsidR="00CA47E0" w:rsidRPr="006974B4">
              <w:rPr>
                <w:rStyle w:val="Hipervnculo"/>
                <w:noProof/>
                <w:lang w:val="gl-ES"/>
              </w:rPr>
              <w:t>3.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Modelo Conceptual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_Toc199846374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3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5855213F" w14:textId="26FBE41C" w:rsidR="00CA47E0" w:rsidRDefault="0024663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75" w:history="1">
            <w:r w:rsidR="00CA47E0" w:rsidRPr="006974B4">
              <w:rPr>
                <w:rStyle w:val="Hipervnculo"/>
                <w:noProof/>
                <w:lang w:val="gl-ES"/>
              </w:rPr>
              <w:t>4.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Modelo Relacional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_Toc199846375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4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54E95FDA" w14:textId="23692F92" w:rsidR="00CA47E0" w:rsidRDefault="0024663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76" w:history="1">
            <w:r w:rsidR="00CA47E0" w:rsidRPr="006974B4">
              <w:rPr>
                <w:rStyle w:val="Hipervnculo"/>
                <w:noProof/>
                <w:lang w:val="gl-ES"/>
              </w:rPr>
              <w:t>5.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Proceso de Normalización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_Toc199846376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5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180F129A" w14:textId="2213408C" w:rsidR="00CA47E0" w:rsidRDefault="0024663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77" w:history="1">
            <w:r w:rsidR="00CA47E0" w:rsidRPr="006974B4">
              <w:rPr>
                <w:rStyle w:val="Hipervnculo"/>
                <w:noProof/>
                <w:lang w:val="gl-ES"/>
              </w:rPr>
              <w:t>6.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Script de Creación de la Base de Datos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_Toc199846377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6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154960B6" w14:textId="2DA109C0" w:rsidR="00CA47E0" w:rsidRDefault="0024663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78" w:history="1">
            <w:r w:rsidR="00CA47E0" w:rsidRPr="006974B4">
              <w:rPr>
                <w:rStyle w:val="Hipervnculo"/>
                <w:noProof/>
                <w:lang w:val="gl-ES"/>
              </w:rPr>
              <w:t>7.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Carga de Datos Inicial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_Toc199846378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16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3B0FD386" w14:textId="1510E51C" w:rsidR="00CA47E0" w:rsidRDefault="0024663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79" w:history="1">
            <w:r w:rsidR="00CA47E0" w:rsidRPr="006974B4">
              <w:rPr>
                <w:rStyle w:val="Hipervnculo"/>
                <w:noProof/>
                <w:lang w:val="gl-ES"/>
              </w:rPr>
              <w:t>8.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Funciones y Procedimientos Almacenados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_Toc199846379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25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6932985D" w14:textId="4F7F1CC7" w:rsidR="00CA47E0" w:rsidRDefault="0024663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80" w:history="1">
            <w:r w:rsidR="00CA47E0" w:rsidRPr="006974B4">
              <w:rPr>
                <w:rStyle w:val="Hipervnculo"/>
                <w:noProof/>
                <w:lang w:val="gl-ES"/>
              </w:rPr>
              <w:t>9.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Triggers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_Toc199846380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32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550C1C13" w14:textId="792858C4" w:rsidR="00CA47E0" w:rsidRDefault="0024663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81" w:history="1">
            <w:r w:rsidR="00CA47E0" w:rsidRPr="006974B4">
              <w:rPr>
                <w:rStyle w:val="Hipervnculo"/>
                <w:noProof/>
                <w:lang w:val="gl-ES"/>
              </w:rPr>
              <w:t>10.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Consultas SQL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_Toc199846381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36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4C9DDB25" w14:textId="53A4F4F2" w:rsidR="00CA47E0" w:rsidRDefault="0024663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82" w:history="1">
            <w:r w:rsidR="00CA47E0" w:rsidRPr="006974B4">
              <w:rPr>
                <w:rStyle w:val="Hipervnculo"/>
                <w:noProof/>
                <w:lang w:val="gl-ES"/>
              </w:rPr>
              <w:t>11.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Casos de Prueba y Simulación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_Toc199846382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44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5EECF6E7" w14:textId="48F963A3" w:rsidR="00CA47E0" w:rsidRDefault="0024663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83" w:history="1">
            <w:r w:rsidR="00CA47E0" w:rsidRPr="006974B4">
              <w:rPr>
                <w:rStyle w:val="Hipervnculo"/>
                <w:noProof/>
                <w:lang w:val="gl-ES"/>
              </w:rPr>
              <w:t>12.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Resultados y Verificación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_Toc199846383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51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43C8DB4D" w14:textId="45AAC089" w:rsidR="00CA47E0" w:rsidRDefault="0024663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84" w:history="1">
            <w:r w:rsidR="00CA47E0" w:rsidRPr="006974B4">
              <w:rPr>
                <w:rStyle w:val="Hipervnculo"/>
                <w:noProof/>
                <w:lang w:val="gl-ES"/>
              </w:rPr>
              <w:t>13.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Conclusiones y Mejoras Futuras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_Toc199846384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52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0B91FB95" w14:textId="6E052922" w:rsidR="00CA47E0" w:rsidRDefault="0024663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99846385" w:history="1">
            <w:r w:rsidR="00CA47E0" w:rsidRPr="006974B4">
              <w:rPr>
                <w:rStyle w:val="Hipervnculo"/>
                <w:noProof/>
                <w:lang w:val="gl-ES"/>
              </w:rPr>
              <w:t>14.</w:t>
            </w:r>
            <w:r w:rsidR="00CA47E0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CA47E0" w:rsidRPr="006974B4">
              <w:rPr>
                <w:rStyle w:val="Hipervnculo"/>
                <w:noProof/>
                <w:lang w:val="gl-ES"/>
              </w:rPr>
              <w:t>Enlace al Repositorio en GitHub</w:t>
            </w:r>
            <w:r w:rsidR="00CA47E0">
              <w:rPr>
                <w:noProof/>
                <w:webHidden/>
              </w:rPr>
              <w:tab/>
            </w:r>
            <w:r w:rsidR="00CA47E0">
              <w:rPr>
                <w:noProof/>
                <w:webHidden/>
              </w:rPr>
              <w:fldChar w:fldCharType="begin"/>
            </w:r>
            <w:r w:rsidR="00CA47E0">
              <w:rPr>
                <w:noProof/>
                <w:webHidden/>
              </w:rPr>
              <w:instrText xml:space="preserve"> PAGEREF _Toc199846385 \h </w:instrText>
            </w:r>
            <w:r w:rsidR="00CA47E0">
              <w:rPr>
                <w:noProof/>
                <w:webHidden/>
              </w:rPr>
            </w:r>
            <w:r w:rsidR="00CA47E0">
              <w:rPr>
                <w:noProof/>
                <w:webHidden/>
              </w:rPr>
              <w:fldChar w:fldCharType="separate"/>
            </w:r>
            <w:r w:rsidR="00CD30FA">
              <w:rPr>
                <w:noProof/>
                <w:webHidden/>
              </w:rPr>
              <w:t>53</w:t>
            </w:r>
            <w:r w:rsidR="00CA47E0">
              <w:rPr>
                <w:noProof/>
                <w:webHidden/>
              </w:rPr>
              <w:fldChar w:fldCharType="end"/>
            </w:r>
          </w:hyperlink>
        </w:p>
        <w:p w14:paraId="6C6971F5" w14:textId="60EB61B1" w:rsidR="00C334DE" w:rsidRPr="00C851CC" w:rsidRDefault="00C334DE">
          <w:pPr>
            <w:rPr>
              <w:lang w:val="gl-ES"/>
            </w:rPr>
          </w:pPr>
          <w:r w:rsidRPr="00C851CC">
            <w:rPr>
              <w:b/>
              <w:bCs/>
              <w:lang w:val="gl-ES"/>
            </w:rPr>
            <w:fldChar w:fldCharType="end"/>
          </w:r>
        </w:p>
      </w:sdtContent>
    </w:sdt>
    <w:p w14:paraId="05893D1C" w14:textId="24611FFC" w:rsidR="001A7FE5" w:rsidRPr="00187D9B" w:rsidRDefault="00C334DE" w:rsidP="00187D9B">
      <w:pPr>
        <w:pStyle w:val="Ttulo1"/>
        <w:numPr>
          <w:ilvl w:val="0"/>
          <w:numId w:val="8"/>
        </w:numPr>
        <w:rPr>
          <w:lang w:val="gl-ES"/>
        </w:rPr>
      </w:pPr>
      <w:r w:rsidRPr="00C851CC">
        <w:rPr>
          <w:lang w:val="gl-ES"/>
        </w:rPr>
        <w:br w:type="page"/>
      </w:r>
      <w:bookmarkStart w:id="0" w:name="_Toc199846372"/>
      <w:r w:rsidR="001A7FE5" w:rsidRPr="001A7FE5">
        <w:rPr>
          <w:lang w:val="gl-ES"/>
        </w:rPr>
        <w:lastRenderedPageBreak/>
        <w:t>Introducción</w:t>
      </w:r>
      <w:bookmarkEnd w:id="0"/>
    </w:p>
    <w:p w14:paraId="1DB50E9A" w14:textId="77777777" w:rsidR="0049286D" w:rsidRPr="0049286D" w:rsidRDefault="0049286D" w:rsidP="0049286D">
      <w:pPr>
        <w:rPr>
          <w:lang w:val="gl-ES"/>
        </w:rPr>
      </w:pPr>
    </w:p>
    <w:p w14:paraId="7CFA02B1" w14:textId="54428A80" w:rsidR="001A7FE5" w:rsidRDefault="001A7FE5" w:rsidP="001A7FE5">
      <w:pPr>
        <w:rPr>
          <w:lang w:val="gl-ES"/>
        </w:rPr>
      </w:pPr>
    </w:p>
    <w:p w14:paraId="17C843AB" w14:textId="17F3AFC6" w:rsidR="00DD42B8" w:rsidRDefault="00B9638C" w:rsidP="004A1278">
      <w:pPr>
        <w:jc w:val="both"/>
        <w:rPr>
          <w:lang w:val="gl-ES"/>
        </w:rPr>
      </w:pPr>
      <w:r>
        <w:rPr>
          <w:lang w:val="gl-ES"/>
        </w:rPr>
        <w:t>O</w:t>
      </w:r>
      <w:r w:rsidR="004A1278">
        <w:rPr>
          <w:lang w:val="gl-ES"/>
        </w:rPr>
        <w:t xml:space="preserve"> pro</w:t>
      </w:r>
      <w:r>
        <w:rPr>
          <w:lang w:val="gl-ES"/>
        </w:rPr>
        <w:t>x</w:t>
      </w:r>
      <w:r w:rsidR="004A1278">
        <w:rPr>
          <w:lang w:val="gl-ES"/>
        </w:rPr>
        <w:t xml:space="preserve">ecto consiste </w:t>
      </w:r>
      <w:r>
        <w:rPr>
          <w:lang w:val="gl-ES"/>
        </w:rPr>
        <w:t>nunha</w:t>
      </w:r>
      <w:r w:rsidR="004A1278">
        <w:rPr>
          <w:lang w:val="gl-ES"/>
        </w:rPr>
        <w:t xml:space="preserve"> base de datos para </w:t>
      </w:r>
      <w:r>
        <w:rPr>
          <w:lang w:val="gl-ES"/>
        </w:rPr>
        <w:t>x</w:t>
      </w:r>
      <w:r w:rsidR="004A1278">
        <w:rPr>
          <w:lang w:val="gl-ES"/>
        </w:rPr>
        <w:t>estionar os re</w:t>
      </w:r>
      <w:r>
        <w:rPr>
          <w:lang w:val="gl-ES"/>
        </w:rPr>
        <w:t>x</w:t>
      </w:r>
      <w:r w:rsidR="004A1278">
        <w:rPr>
          <w:lang w:val="gl-ES"/>
        </w:rPr>
        <w:t>istros, datos de clientes y emp</w:t>
      </w:r>
      <w:r>
        <w:rPr>
          <w:lang w:val="gl-ES"/>
        </w:rPr>
        <w:t>r</w:t>
      </w:r>
      <w:r w:rsidR="004A1278">
        <w:rPr>
          <w:lang w:val="gl-ES"/>
        </w:rPr>
        <w:t>e</w:t>
      </w:r>
      <w:r>
        <w:rPr>
          <w:lang w:val="gl-ES"/>
        </w:rPr>
        <w:t>g</w:t>
      </w:r>
      <w:r w:rsidR="004A1278">
        <w:rPr>
          <w:lang w:val="gl-ES"/>
        </w:rPr>
        <w:t xml:space="preserve">ados y todo tipo de información de una empresa que se dedica a automatización industrial , </w:t>
      </w:r>
      <w:r>
        <w:rPr>
          <w:lang w:val="gl-ES"/>
        </w:rPr>
        <w:t>f</w:t>
      </w:r>
      <w:r w:rsidR="004A1278">
        <w:rPr>
          <w:lang w:val="gl-ES"/>
        </w:rPr>
        <w:t xml:space="preserve">acendo maquinas automatizadas, automatizando procesos en planta </w:t>
      </w:r>
      <w:r>
        <w:rPr>
          <w:lang w:val="gl-ES"/>
        </w:rPr>
        <w:t>e</w:t>
      </w:r>
      <w:r w:rsidR="004A1278">
        <w:rPr>
          <w:lang w:val="gl-ES"/>
        </w:rPr>
        <w:t xml:space="preserve"> ofrecendo un mantemento de estas o</w:t>
      </w:r>
      <w:r>
        <w:rPr>
          <w:lang w:val="gl-ES"/>
        </w:rPr>
        <w:t>u</w:t>
      </w:r>
      <w:r w:rsidR="004A1278">
        <w:rPr>
          <w:lang w:val="gl-ES"/>
        </w:rPr>
        <w:t xml:space="preserve"> de maquinas a</w:t>
      </w:r>
      <w:r>
        <w:rPr>
          <w:lang w:val="gl-ES"/>
        </w:rPr>
        <w:t>x</w:t>
      </w:r>
      <w:r w:rsidR="004A1278">
        <w:rPr>
          <w:lang w:val="gl-ES"/>
        </w:rPr>
        <w:t xml:space="preserve">enas a la empresa.  </w:t>
      </w:r>
    </w:p>
    <w:p w14:paraId="2310E269" w14:textId="77777777" w:rsidR="0049286D" w:rsidRPr="001A7FE5" w:rsidRDefault="0049286D" w:rsidP="004A1278">
      <w:pPr>
        <w:jc w:val="both"/>
        <w:rPr>
          <w:lang w:val="gl-ES"/>
        </w:rPr>
      </w:pPr>
    </w:p>
    <w:p w14:paraId="1E464C9B" w14:textId="3A087124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" w:name="_Toc199846373"/>
      <w:r w:rsidRPr="001A7FE5">
        <w:rPr>
          <w:lang w:val="gl-ES"/>
        </w:rPr>
        <w:t>Descripción del Problema / Requisitos</w:t>
      </w:r>
      <w:bookmarkEnd w:id="1"/>
    </w:p>
    <w:p w14:paraId="09F5A1C4" w14:textId="7DF75A92" w:rsidR="001A7FE5" w:rsidRDefault="001A7FE5" w:rsidP="001A7FE5">
      <w:pPr>
        <w:rPr>
          <w:lang w:val="gl-ES"/>
        </w:rPr>
      </w:pPr>
    </w:p>
    <w:p w14:paraId="5AFBB394" w14:textId="4F1CA6CC" w:rsidR="007A4F5E" w:rsidRDefault="00B9638C" w:rsidP="005B1E58">
      <w:pPr>
        <w:jc w:val="both"/>
        <w:rPr>
          <w:lang w:val="gl-ES"/>
        </w:rPr>
      </w:pPr>
      <w:r>
        <w:rPr>
          <w:lang w:val="gl-ES"/>
        </w:rPr>
        <w:t>O</w:t>
      </w:r>
      <w:r w:rsidR="007A4F5E">
        <w:rPr>
          <w:lang w:val="gl-ES"/>
        </w:rPr>
        <w:t xml:space="preserve"> principal problema e</w:t>
      </w:r>
      <w:r>
        <w:rPr>
          <w:lang w:val="gl-ES"/>
        </w:rPr>
        <w:t xml:space="preserve"> </w:t>
      </w:r>
      <w:r w:rsidR="007A4F5E">
        <w:rPr>
          <w:lang w:val="gl-ES"/>
        </w:rPr>
        <w:t>un</w:t>
      </w:r>
      <w:r>
        <w:rPr>
          <w:lang w:val="gl-ES"/>
        </w:rPr>
        <w:t>h</w:t>
      </w:r>
      <w:r w:rsidR="007A4F5E">
        <w:rPr>
          <w:lang w:val="gl-ES"/>
        </w:rPr>
        <w:t>a me</w:t>
      </w:r>
      <w:r>
        <w:rPr>
          <w:lang w:val="gl-ES"/>
        </w:rPr>
        <w:t>ll</w:t>
      </w:r>
      <w:r w:rsidR="007A4F5E">
        <w:rPr>
          <w:lang w:val="gl-ES"/>
        </w:rPr>
        <w:t xml:space="preserve">or </w:t>
      </w:r>
      <w:r>
        <w:rPr>
          <w:lang w:val="gl-ES"/>
        </w:rPr>
        <w:t>x</w:t>
      </w:r>
      <w:r w:rsidR="007A4F5E">
        <w:rPr>
          <w:lang w:val="gl-ES"/>
        </w:rPr>
        <w:t xml:space="preserve">estión da empresa </w:t>
      </w:r>
      <w:r>
        <w:rPr>
          <w:lang w:val="gl-ES"/>
        </w:rPr>
        <w:t>x</w:t>
      </w:r>
      <w:r w:rsidR="007A4F5E">
        <w:rPr>
          <w:lang w:val="gl-ES"/>
        </w:rPr>
        <w:t xml:space="preserve">a que precisa </w:t>
      </w:r>
      <w:r>
        <w:rPr>
          <w:lang w:val="gl-ES"/>
        </w:rPr>
        <w:t>x</w:t>
      </w:r>
      <w:r w:rsidR="007A4F5E">
        <w:rPr>
          <w:lang w:val="gl-ES"/>
        </w:rPr>
        <w:t>estionar gran cantidad</w:t>
      </w:r>
      <w:r>
        <w:rPr>
          <w:lang w:val="gl-ES"/>
        </w:rPr>
        <w:t>e</w:t>
      </w:r>
      <w:r w:rsidR="007A4F5E">
        <w:rPr>
          <w:lang w:val="gl-ES"/>
        </w:rPr>
        <w:t xml:space="preserve"> de datos.</w:t>
      </w:r>
    </w:p>
    <w:p w14:paraId="7D0C7B2E" w14:textId="77777777" w:rsidR="007A4F5E" w:rsidRDefault="007A4F5E" w:rsidP="005B1E58">
      <w:pPr>
        <w:jc w:val="both"/>
        <w:rPr>
          <w:lang w:val="gl-ES"/>
        </w:rPr>
      </w:pPr>
    </w:p>
    <w:p w14:paraId="6E091B6D" w14:textId="347D5FE6" w:rsidR="007A4F5E" w:rsidRDefault="005B1E58" w:rsidP="005B1E58">
      <w:pPr>
        <w:jc w:val="both"/>
        <w:rPr>
          <w:lang w:val="gl-ES"/>
        </w:rPr>
      </w:pPr>
      <w:r>
        <w:rPr>
          <w:lang w:val="gl-ES"/>
        </w:rPr>
        <w:t>Características</w:t>
      </w:r>
      <w:r w:rsidR="007A4F5E">
        <w:rPr>
          <w:lang w:val="gl-ES"/>
        </w:rPr>
        <w:t xml:space="preserve"> clave d</w:t>
      </w:r>
      <w:r w:rsidR="00B9638C">
        <w:rPr>
          <w:lang w:val="gl-ES"/>
        </w:rPr>
        <w:t>o</w:t>
      </w:r>
      <w:r w:rsidR="007A4F5E">
        <w:rPr>
          <w:lang w:val="gl-ES"/>
        </w:rPr>
        <w:t xml:space="preserve"> negocio:</w:t>
      </w:r>
    </w:p>
    <w:p w14:paraId="1171771A" w14:textId="19E6A94E" w:rsidR="007A4F5E" w:rsidRDefault="007A4F5E" w:rsidP="005B1E58">
      <w:pPr>
        <w:pStyle w:val="Prrafodelista"/>
        <w:numPr>
          <w:ilvl w:val="0"/>
          <w:numId w:val="9"/>
        </w:numPr>
        <w:jc w:val="both"/>
        <w:rPr>
          <w:lang w:val="gl-ES"/>
        </w:rPr>
      </w:pPr>
      <w:r>
        <w:rPr>
          <w:lang w:val="gl-ES"/>
        </w:rPr>
        <w:t xml:space="preserve">Servicios de consultoría </w:t>
      </w:r>
      <w:r w:rsidR="00B9638C">
        <w:rPr>
          <w:lang w:val="gl-ES"/>
        </w:rPr>
        <w:t>e</w:t>
      </w:r>
      <w:r>
        <w:rPr>
          <w:lang w:val="gl-ES"/>
        </w:rPr>
        <w:t xml:space="preserve"> diseño de solucions.</w:t>
      </w:r>
    </w:p>
    <w:p w14:paraId="65C89A9D" w14:textId="77777777" w:rsidR="007A4F5E" w:rsidRDefault="007A4F5E" w:rsidP="005B1E58">
      <w:pPr>
        <w:pStyle w:val="Prrafodelista"/>
        <w:numPr>
          <w:ilvl w:val="0"/>
          <w:numId w:val="9"/>
        </w:numPr>
        <w:jc w:val="both"/>
        <w:rPr>
          <w:lang w:val="gl-ES"/>
        </w:rPr>
      </w:pPr>
      <w:r>
        <w:rPr>
          <w:lang w:val="gl-ES"/>
        </w:rPr>
        <w:t>Implementación de sistemas de control industrial.</w:t>
      </w:r>
    </w:p>
    <w:p w14:paraId="155A9651" w14:textId="4BE6EAB9" w:rsidR="007A4F5E" w:rsidRDefault="007A4F5E" w:rsidP="005B1E58">
      <w:pPr>
        <w:pStyle w:val="Prrafodelista"/>
        <w:numPr>
          <w:ilvl w:val="0"/>
          <w:numId w:val="9"/>
        </w:numPr>
        <w:jc w:val="both"/>
        <w:rPr>
          <w:lang w:val="gl-ES"/>
        </w:rPr>
      </w:pPr>
      <w:r w:rsidRPr="007A4F5E">
        <w:rPr>
          <w:lang w:val="gl-ES"/>
        </w:rPr>
        <w:t xml:space="preserve"> </w:t>
      </w:r>
      <w:r>
        <w:rPr>
          <w:lang w:val="gl-ES"/>
        </w:rPr>
        <w:t xml:space="preserve">Programación de PLC’s </w:t>
      </w:r>
      <w:r w:rsidR="00B9638C">
        <w:rPr>
          <w:lang w:val="gl-ES"/>
        </w:rPr>
        <w:t>e</w:t>
      </w:r>
      <w:r>
        <w:rPr>
          <w:lang w:val="gl-ES"/>
        </w:rPr>
        <w:t xml:space="preserve"> robots</w:t>
      </w:r>
      <w:r w:rsidR="005B1E58">
        <w:rPr>
          <w:lang w:val="gl-ES"/>
        </w:rPr>
        <w:t>.</w:t>
      </w:r>
    </w:p>
    <w:p w14:paraId="6EA79263" w14:textId="0954EE1E" w:rsidR="005B1E58" w:rsidRDefault="005B1E58" w:rsidP="005B1E58">
      <w:pPr>
        <w:pStyle w:val="Prrafodelista"/>
        <w:numPr>
          <w:ilvl w:val="0"/>
          <w:numId w:val="9"/>
        </w:numPr>
        <w:jc w:val="both"/>
        <w:rPr>
          <w:lang w:val="gl-ES"/>
        </w:rPr>
      </w:pPr>
      <w:r>
        <w:rPr>
          <w:lang w:val="gl-ES"/>
        </w:rPr>
        <w:t xml:space="preserve">Mantemento preventivo </w:t>
      </w:r>
      <w:r w:rsidR="00B9638C">
        <w:rPr>
          <w:lang w:val="gl-ES"/>
        </w:rPr>
        <w:t>e</w:t>
      </w:r>
      <w:r>
        <w:rPr>
          <w:lang w:val="gl-ES"/>
        </w:rPr>
        <w:t xml:space="preserve"> correctivo.</w:t>
      </w:r>
    </w:p>
    <w:p w14:paraId="0DC03468" w14:textId="1A8FA83F" w:rsidR="005B1E58" w:rsidRDefault="005B1E58" w:rsidP="005B1E58">
      <w:pPr>
        <w:pStyle w:val="Prrafodelista"/>
        <w:numPr>
          <w:ilvl w:val="0"/>
          <w:numId w:val="9"/>
        </w:numPr>
        <w:jc w:val="both"/>
        <w:rPr>
          <w:lang w:val="gl-ES"/>
        </w:rPr>
      </w:pPr>
      <w:r>
        <w:rPr>
          <w:lang w:val="gl-ES"/>
        </w:rPr>
        <w:t>Capacitación d</w:t>
      </w:r>
      <w:r w:rsidR="00B9638C">
        <w:rPr>
          <w:lang w:val="gl-ES"/>
        </w:rPr>
        <w:t>o</w:t>
      </w:r>
      <w:r>
        <w:rPr>
          <w:lang w:val="gl-ES"/>
        </w:rPr>
        <w:t xml:space="preserve"> persoal d</w:t>
      </w:r>
      <w:r w:rsidR="00B9638C">
        <w:rPr>
          <w:lang w:val="gl-ES"/>
        </w:rPr>
        <w:t>o</w:t>
      </w:r>
      <w:r>
        <w:rPr>
          <w:lang w:val="gl-ES"/>
        </w:rPr>
        <w:t xml:space="preserve"> cliente.</w:t>
      </w:r>
    </w:p>
    <w:p w14:paraId="033A592E" w14:textId="23A19A40" w:rsidR="005B1E58" w:rsidRDefault="005B1E58" w:rsidP="005B1E58">
      <w:pPr>
        <w:pStyle w:val="Prrafodelista"/>
        <w:numPr>
          <w:ilvl w:val="0"/>
          <w:numId w:val="9"/>
        </w:numPr>
        <w:jc w:val="both"/>
        <w:rPr>
          <w:lang w:val="gl-ES"/>
        </w:rPr>
      </w:pPr>
      <w:r>
        <w:rPr>
          <w:lang w:val="gl-ES"/>
        </w:rPr>
        <w:t>Servicio de soporte técnico 24/7.</w:t>
      </w:r>
    </w:p>
    <w:p w14:paraId="09A7518F" w14:textId="4FF69C02" w:rsidR="005B1E58" w:rsidRDefault="005B1E58" w:rsidP="005B1E58">
      <w:pPr>
        <w:rPr>
          <w:lang w:val="gl-ES"/>
        </w:rPr>
      </w:pPr>
    </w:p>
    <w:p w14:paraId="42CBC6F4" w14:textId="1E9C4A65" w:rsidR="00DC5D40" w:rsidRDefault="00DC5D40" w:rsidP="005B1E58">
      <w:pPr>
        <w:rPr>
          <w:lang w:val="gl-ES"/>
        </w:rPr>
      </w:pPr>
    </w:p>
    <w:p w14:paraId="6CDED0AB" w14:textId="7C56BE9D" w:rsidR="00DC5D40" w:rsidRDefault="00DC5D40" w:rsidP="005B1E58">
      <w:pPr>
        <w:rPr>
          <w:lang w:val="gl-ES"/>
        </w:rPr>
      </w:pPr>
    </w:p>
    <w:p w14:paraId="26DB7A5B" w14:textId="133D1C97" w:rsidR="00DC5D40" w:rsidRDefault="00DC5D40" w:rsidP="005B1E58">
      <w:pPr>
        <w:rPr>
          <w:lang w:val="gl-ES"/>
        </w:rPr>
      </w:pPr>
    </w:p>
    <w:p w14:paraId="2A7E77CB" w14:textId="48FB6E25" w:rsidR="00DC5D40" w:rsidRDefault="00DC5D40" w:rsidP="005B1E58">
      <w:pPr>
        <w:rPr>
          <w:lang w:val="gl-ES"/>
        </w:rPr>
      </w:pPr>
    </w:p>
    <w:p w14:paraId="70BD5F06" w14:textId="3A6FEE25" w:rsidR="00DC5D40" w:rsidRDefault="00DC5D40" w:rsidP="005B1E58">
      <w:pPr>
        <w:rPr>
          <w:lang w:val="gl-ES"/>
        </w:rPr>
      </w:pPr>
    </w:p>
    <w:p w14:paraId="730FDCED" w14:textId="5DB3A877" w:rsidR="00DC5D40" w:rsidRDefault="00DC5D40" w:rsidP="005B1E58">
      <w:pPr>
        <w:rPr>
          <w:lang w:val="gl-ES"/>
        </w:rPr>
      </w:pPr>
    </w:p>
    <w:p w14:paraId="5052CE99" w14:textId="4E413E9F" w:rsidR="00DC5D40" w:rsidRDefault="00DC5D40" w:rsidP="005B1E58">
      <w:pPr>
        <w:rPr>
          <w:lang w:val="gl-ES"/>
        </w:rPr>
      </w:pPr>
    </w:p>
    <w:p w14:paraId="380C2C42" w14:textId="7371D9BC" w:rsidR="00DC5D40" w:rsidRDefault="00DC5D40" w:rsidP="005B1E58">
      <w:pPr>
        <w:rPr>
          <w:lang w:val="gl-ES"/>
        </w:rPr>
      </w:pPr>
    </w:p>
    <w:p w14:paraId="71BAF343" w14:textId="60260656" w:rsidR="00DC5D40" w:rsidRDefault="00DC5D40" w:rsidP="005B1E58">
      <w:pPr>
        <w:rPr>
          <w:lang w:val="gl-ES"/>
        </w:rPr>
      </w:pPr>
    </w:p>
    <w:p w14:paraId="2DCDEA2F" w14:textId="31967894" w:rsidR="00DC5D40" w:rsidRDefault="00DC5D40" w:rsidP="005B1E58">
      <w:pPr>
        <w:rPr>
          <w:lang w:val="gl-ES"/>
        </w:rPr>
      </w:pPr>
    </w:p>
    <w:p w14:paraId="749C9569" w14:textId="0A2995CC" w:rsidR="00DC5D40" w:rsidRDefault="00DC5D40" w:rsidP="005B1E58">
      <w:pPr>
        <w:rPr>
          <w:lang w:val="gl-ES"/>
        </w:rPr>
      </w:pPr>
    </w:p>
    <w:p w14:paraId="786462D6" w14:textId="766BB398" w:rsidR="00DC5D40" w:rsidRDefault="00DC5D40" w:rsidP="005B1E58">
      <w:pPr>
        <w:rPr>
          <w:lang w:val="gl-ES"/>
        </w:rPr>
      </w:pPr>
    </w:p>
    <w:p w14:paraId="1CD5C655" w14:textId="502664F3" w:rsidR="006D7A19" w:rsidRDefault="006D7A19" w:rsidP="005B1E58">
      <w:pPr>
        <w:rPr>
          <w:lang w:val="gl-ES"/>
        </w:rPr>
      </w:pPr>
    </w:p>
    <w:p w14:paraId="6BFB8F59" w14:textId="47CADC55" w:rsidR="006D7A19" w:rsidRDefault="006D7A19" w:rsidP="005B1E58">
      <w:pPr>
        <w:rPr>
          <w:lang w:val="gl-ES"/>
        </w:rPr>
      </w:pPr>
    </w:p>
    <w:p w14:paraId="4C738CE8" w14:textId="77777777" w:rsidR="006D7A19" w:rsidRPr="005B1E58" w:rsidRDefault="006D7A19" w:rsidP="005B1E58">
      <w:pPr>
        <w:rPr>
          <w:lang w:val="gl-ES"/>
        </w:rPr>
      </w:pPr>
    </w:p>
    <w:p w14:paraId="2F4B8C4F" w14:textId="30C124C5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2" w:name="_Toc199846374"/>
      <w:r w:rsidRPr="001A7FE5">
        <w:rPr>
          <w:lang w:val="gl-ES"/>
        </w:rPr>
        <w:t>Modelo Conceptual</w:t>
      </w:r>
      <w:bookmarkEnd w:id="2"/>
    </w:p>
    <w:p w14:paraId="7CAC7919" w14:textId="7FAEA49F" w:rsidR="006D7A19" w:rsidRDefault="006D7A19" w:rsidP="006D7A19">
      <w:pPr>
        <w:rPr>
          <w:lang w:val="gl-ES"/>
        </w:rPr>
      </w:pPr>
    </w:p>
    <w:p w14:paraId="69EE615E" w14:textId="791A4BDB" w:rsidR="006D7A19" w:rsidRDefault="006D7A19" w:rsidP="006D7A19">
      <w:pPr>
        <w:rPr>
          <w:lang w:val="gl-ES"/>
        </w:rPr>
      </w:pPr>
    </w:p>
    <w:p w14:paraId="00DD024E" w14:textId="39AE139F" w:rsidR="006D7A19" w:rsidRDefault="006D7A19" w:rsidP="006D7A19">
      <w:pPr>
        <w:rPr>
          <w:lang w:val="gl-ES"/>
        </w:rPr>
      </w:pPr>
    </w:p>
    <w:p w14:paraId="663397D2" w14:textId="77777777" w:rsidR="006D7A19" w:rsidRPr="006D7A19" w:rsidRDefault="006D7A19" w:rsidP="006D7A19">
      <w:pPr>
        <w:rPr>
          <w:lang w:val="gl-ES"/>
        </w:rPr>
      </w:pPr>
    </w:p>
    <w:p w14:paraId="5FE76F1B" w14:textId="77777777" w:rsidR="00C25B93" w:rsidRPr="00C25B93" w:rsidRDefault="00C25B93" w:rsidP="00C25B93">
      <w:pPr>
        <w:rPr>
          <w:lang w:val="gl-ES"/>
        </w:rPr>
      </w:pPr>
    </w:p>
    <w:p w14:paraId="00527DB5" w14:textId="1102C265" w:rsidR="001A7FE5" w:rsidRDefault="00E84C44" w:rsidP="001A7FE5">
      <w:pPr>
        <w:rPr>
          <w:lang w:val="gl-ES"/>
        </w:rPr>
      </w:pPr>
      <w:r w:rsidRPr="00E84C44">
        <w:rPr>
          <w:noProof/>
          <w:lang w:val="gl-ES"/>
        </w:rPr>
        <w:drawing>
          <wp:inline distT="0" distB="0" distL="0" distR="0" wp14:anchorId="17C84D24" wp14:editId="0A3B4220">
            <wp:extent cx="5400040" cy="40995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58B6" w14:textId="5DC51B8E" w:rsidR="00DC5D40" w:rsidRDefault="00DC5D40" w:rsidP="001A7FE5">
      <w:pPr>
        <w:rPr>
          <w:lang w:val="gl-ES"/>
        </w:rPr>
      </w:pPr>
    </w:p>
    <w:p w14:paraId="6DBEF6DE" w14:textId="0837072C" w:rsidR="00DC5D40" w:rsidRDefault="00DC5D40" w:rsidP="001A7FE5">
      <w:pPr>
        <w:rPr>
          <w:lang w:val="gl-ES"/>
        </w:rPr>
      </w:pPr>
    </w:p>
    <w:p w14:paraId="421ACC6C" w14:textId="298FA0BC" w:rsidR="00DC5D40" w:rsidRDefault="00DC5D40" w:rsidP="001A7FE5">
      <w:pPr>
        <w:rPr>
          <w:lang w:val="gl-ES"/>
        </w:rPr>
      </w:pPr>
    </w:p>
    <w:p w14:paraId="06162398" w14:textId="651DAB63" w:rsidR="00DC5D40" w:rsidRDefault="00DC5D40" w:rsidP="001A7FE5">
      <w:pPr>
        <w:rPr>
          <w:lang w:val="gl-ES"/>
        </w:rPr>
      </w:pPr>
    </w:p>
    <w:p w14:paraId="3E44EBE0" w14:textId="6A89C45F" w:rsidR="00DC5D40" w:rsidRDefault="00DC5D40" w:rsidP="001A7FE5">
      <w:pPr>
        <w:rPr>
          <w:lang w:val="gl-ES"/>
        </w:rPr>
      </w:pPr>
    </w:p>
    <w:p w14:paraId="423F51FE" w14:textId="6415F40A" w:rsidR="00DC5D40" w:rsidRDefault="00DC5D40" w:rsidP="001A7FE5">
      <w:pPr>
        <w:rPr>
          <w:lang w:val="gl-ES"/>
        </w:rPr>
      </w:pPr>
    </w:p>
    <w:p w14:paraId="394007D0" w14:textId="5051F2F2" w:rsidR="00DC5D40" w:rsidRDefault="00DC5D40" w:rsidP="001A7FE5">
      <w:pPr>
        <w:rPr>
          <w:lang w:val="gl-ES"/>
        </w:rPr>
      </w:pPr>
    </w:p>
    <w:p w14:paraId="0E6742CA" w14:textId="77777777" w:rsidR="00DC5D40" w:rsidRPr="001A7FE5" w:rsidRDefault="00DC5D40" w:rsidP="001A7FE5">
      <w:pPr>
        <w:rPr>
          <w:lang w:val="gl-ES"/>
        </w:rPr>
      </w:pPr>
    </w:p>
    <w:p w14:paraId="77AD3568" w14:textId="64544F85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3" w:name="_Toc199846375"/>
      <w:r w:rsidRPr="001A7FE5">
        <w:rPr>
          <w:lang w:val="gl-ES"/>
        </w:rPr>
        <w:lastRenderedPageBreak/>
        <w:t>Modelo Relacional</w:t>
      </w:r>
      <w:bookmarkEnd w:id="3"/>
    </w:p>
    <w:p w14:paraId="117B814D" w14:textId="77777777" w:rsidR="006D7A19" w:rsidRPr="006D7A19" w:rsidRDefault="006D7A19" w:rsidP="006D7A19">
      <w:pPr>
        <w:rPr>
          <w:lang w:val="gl-ES"/>
        </w:rPr>
      </w:pPr>
    </w:p>
    <w:p w14:paraId="6C8C2B45" w14:textId="5864D73F" w:rsidR="00DC5D40" w:rsidRDefault="00DC5D40" w:rsidP="00DC5D40">
      <w:pPr>
        <w:rPr>
          <w:lang w:val="gl-ES"/>
        </w:rPr>
      </w:pPr>
    </w:p>
    <w:p w14:paraId="2FA27C5B" w14:textId="71F3BB62" w:rsidR="00DC5D40" w:rsidRDefault="00DC5D40" w:rsidP="00DC5D40">
      <w:pPr>
        <w:jc w:val="center"/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18272579" wp14:editId="52175100">
            <wp:extent cx="5367448" cy="3855802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quema_Relacional_Automatización_Industri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388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A09B" w14:textId="04D46192" w:rsidR="00F35AB5" w:rsidRDefault="00D93E4D" w:rsidP="00F35AB5">
      <w:pPr>
        <w:rPr>
          <w:lang w:val="gl-ES"/>
        </w:rPr>
      </w:pPr>
      <w:r>
        <w:rPr>
          <w:lang w:val="gl-ES"/>
        </w:rPr>
        <w:t>En este modelo añadense 2 tablas inplementadas na parte de triggers.</w:t>
      </w:r>
    </w:p>
    <w:p w14:paraId="5FF17B56" w14:textId="4E156DCE" w:rsidR="00F35AB5" w:rsidRDefault="00F35AB5" w:rsidP="00DC5D40">
      <w:pPr>
        <w:jc w:val="center"/>
        <w:rPr>
          <w:lang w:val="gl-ES"/>
        </w:rPr>
      </w:pPr>
    </w:p>
    <w:p w14:paraId="27225054" w14:textId="7632F4AC" w:rsidR="00F35AB5" w:rsidRPr="00DC5D40" w:rsidRDefault="00F35AB5" w:rsidP="00DC5D40">
      <w:pPr>
        <w:jc w:val="center"/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1BE15855" wp14:editId="6081E324">
            <wp:extent cx="5400040" cy="32238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squema_Relacional_Automatización_Industrial_TablasAdicional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C076" w14:textId="77777777" w:rsidR="00C25B93" w:rsidRPr="00C25B93" w:rsidRDefault="00C25B93" w:rsidP="00C25B93">
      <w:pPr>
        <w:rPr>
          <w:lang w:val="gl-ES"/>
        </w:rPr>
      </w:pPr>
    </w:p>
    <w:p w14:paraId="164DD09D" w14:textId="16065C1E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4" w:name="_Toc199846376"/>
      <w:r w:rsidRPr="001A7FE5">
        <w:rPr>
          <w:lang w:val="gl-ES"/>
        </w:rPr>
        <w:lastRenderedPageBreak/>
        <w:t>Proceso de Normalización</w:t>
      </w:r>
      <w:bookmarkEnd w:id="4"/>
    </w:p>
    <w:p w14:paraId="4248C557" w14:textId="7E428FA1" w:rsidR="001A7FE5" w:rsidRDefault="001A7FE5" w:rsidP="001A7FE5">
      <w:pPr>
        <w:rPr>
          <w:lang w:val="gl-ES"/>
        </w:rPr>
      </w:pPr>
    </w:p>
    <w:p w14:paraId="2A171908" w14:textId="632506B0" w:rsidR="000006D3" w:rsidRDefault="006464C2" w:rsidP="005519C8">
      <w:pPr>
        <w:spacing w:before="100" w:beforeAutospacing="1" w:after="100" w:afterAutospacing="1"/>
        <w:jc w:val="both"/>
      </w:pPr>
      <w:r>
        <w:t>O</w:t>
      </w:r>
      <w:r w:rsidR="000006D3">
        <w:t xml:space="preserve"> proceso de normalización e un</w:t>
      </w:r>
      <w:r>
        <w:t>h</w:t>
      </w:r>
      <w:r w:rsidR="000006D3">
        <w:t xml:space="preserve">a técnica fundamental </w:t>
      </w:r>
      <w:r w:rsidR="00CA5054">
        <w:t>no</w:t>
      </w:r>
      <w:r w:rsidR="000006D3">
        <w:t xml:space="preserve"> diseño de bases de datos relacion</w:t>
      </w:r>
      <w:r w:rsidR="00CA47E0">
        <w:t>ai</w:t>
      </w:r>
      <w:r w:rsidR="000006D3">
        <w:t>s que busca</w:t>
      </w:r>
      <w:r w:rsidR="00CA47E0">
        <w:t>n</w:t>
      </w:r>
      <w:r w:rsidR="000006D3">
        <w:t xml:space="preserve"> minimizar a redundancia de datos y asegurar a integridad da información. A través de diferentes formas normales (1FN, 2FN, 3FN...),  garantiza</w:t>
      </w:r>
      <w:r w:rsidR="00CA47E0">
        <w:t>se</w:t>
      </w:r>
      <w:r w:rsidR="000006D3">
        <w:t xml:space="preserve"> que a estructura da base de datos sea eficiente, coherente </w:t>
      </w:r>
      <w:proofErr w:type="gramStart"/>
      <w:r w:rsidR="00CA47E0">
        <w:t>e</w:t>
      </w:r>
      <w:proofErr w:type="gramEnd"/>
      <w:r w:rsidR="000006D3">
        <w:t xml:space="preserve"> escalable.</w:t>
      </w:r>
    </w:p>
    <w:p w14:paraId="53281CA6" w14:textId="4E115B6C" w:rsidR="000006D3" w:rsidRDefault="000006D3" w:rsidP="005519C8">
      <w:pPr>
        <w:spacing w:before="100" w:beforeAutospacing="1" w:after="100" w:afterAutospacing="1"/>
        <w:jc w:val="both"/>
      </w:pPr>
      <w:r>
        <w:t>En este proyecto  realiz</w:t>
      </w:r>
      <w:r w:rsidR="00CA47E0">
        <w:t>ouse</w:t>
      </w:r>
      <w:r>
        <w:t xml:space="preserve"> un</w:t>
      </w:r>
      <w:r w:rsidR="00CA47E0">
        <w:t>ha</w:t>
      </w:r>
      <w:r>
        <w:t xml:space="preserve"> análisis das s</w:t>
      </w:r>
      <w:r w:rsidR="00CA47E0">
        <w:t>e</w:t>
      </w:r>
      <w:r>
        <w:t xml:space="preserve">guientes relacions: </w:t>
      </w:r>
      <w:r w:rsidRPr="000006D3">
        <w:rPr>
          <w:rStyle w:val="CdigoHTML"/>
          <w:rFonts w:asciiTheme="minorHAnsi" w:eastAsiaTheme="minorEastAsia" w:hAnsiTheme="minorHAnsi" w:cstheme="minorHAnsi"/>
        </w:rPr>
        <w:t>CLIENTES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PROYECTOS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EMPLEADOS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EMPLEADOS_PROYECTO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MÁQUINAS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COMPONENTES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COMPONENTES_MÁQUINA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MANTENIMIENTOS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INCIDENCIAS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DOCUMENTACIÓN_TÉCNICA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PRESUPUESTOS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FACTURAS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PROVEEDORES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PEDIDOS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PEDIDOS_COMPONENTES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GARANTIAS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FORMACIONES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EMPLEADOS_FORMACION</w:t>
      </w:r>
      <w:r w:rsidRPr="000006D3">
        <w:rPr>
          <w:rFonts w:cstheme="minorHAnsi"/>
        </w:rPr>
        <w:t xml:space="preserve">, </w:t>
      </w:r>
      <w:r w:rsidRPr="000006D3">
        <w:rPr>
          <w:rStyle w:val="CdigoHTML"/>
          <w:rFonts w:asciiTheme="minorHAnsi" w:eastAsiaTheme="minorEastAsia" w:hAnsiTheme="minorHAnsi" w:cstheme="minorHAnsi"/>
        </w:rPr>
        <w:t>CERTIFICACIONES</w:t>
      </w:r>
      <w:r w:rsidRPr="000006D3">
        <w:rPr>
          <w:rFonts w:cstheme="minorHAnsi"/>
        </w:rPr>
        <w:t xml:space="preserve"> y </w:t>
      </w:r>
      <w:r w:rsidRPr="000006D3">
        <w:rPr>
          <w:rStyle w:val="CdigoHTML"/>
          <w:rFonts w:asciiTheme="minorHAnsi" w:eastAsiaTheme="minorEastAsia" w:hAnsiTheme="minorHAnsi" w:cstheme="minorHAnsi"/>
        </w:rPr>
        <w:t>HORARIOS_SERVICIO_TÉCNICO</w:t>
      </w:r>
      <w:r w:rsidRPr="000006D3">
        <w:rPr>
          <w:rFonts w:cstheme="minorHAnsi"/>
        </w:rPr>
        <w:t>.</w:t>
      </w:r>
    </w:p>
    <w:p w14:paraId="44DFF6DA" w14:textId="7594A274" w:rsidR="000006D3" w:rsidRPr="005519C8" w:rsidRDefault="000006D3" w:rsidP="005519C8">
      <w:pPr>
        <w:pStyle w:val="Ttulo4"/>
        <w:jc w:val="both"/>
        <w:rPr>
          <w:rFonts w:asciiTheme="minorHAnsi" w:hAnsiTheme="minorHAnsi" w:cstheme="minorHAnsi"/>
          <w:b/>
          <w:sz w:val="24"/>
          <w:szCs w:val="24"/>
        </w:rPr>
      </w:pPr>
      <w:r>
        <w:t xml:space="preserve"> </w:t>
      </w:r>
      <w:r w:rsidRPr="005519C8">
        <w:rPr>
          <w:rFonts w:asciiTheme="minorHAnsi" w:hAnsiTheme="minorHAnsi" w:cstheme="minorHAnsi"/>
          <w:b/>
          <w:sz w:val="24"/>
          <w:szCs w:val="24"/>
        </w:rPr>
        <w:t>1ª Forma Normal (1FN)</w:t>
      </w:r>
    </w:p>
    <w:p w14:paraId="5F0DEE46" w14:textId="22DE6260" w:rsidR="000006D3" w:rsidRDefault="000006D3" w:rsidP="005519C8">
      <w:pPr>
        <w:spacing w:before="100" w:beforeAutospacing="1" w:after="100" w:afterAutospacing="1"/>
        <w:jc w:val="both"/>
      </w:pPr>
      <w:proofErr w:type="gramStart"/>
      <w:r>
        <w:t>Todas as</w:t>
      </w:r>
      <w:proofErr w:type="gramEnd"/>
      <w:r>
        <w:t xml:space="preserve"> tablas cumplen coa 1FN a</w:t>
      </w:r>
      <w:r w:rsidR="00CA47E0">
        <w:t>o</w:t>
      </w:r>
      <w:r>
        <w:t xml:space="preserve"> garantizar que cada atributo conte</w:t>
      </w:r>
      <w:r w:rsidR="00CA47E0">
        <w:t>n</w:t>
      </w:r>
      <w:r>
        <w:t xml:space="preserve"> un valor atómico e indivisible, s</w:t>
      </w:r>
      <w:r w:rsidR="00CA47E0">
        <w:t>e</w:t>
      </w:r>
      <w:r>
        <w:t>n repeticions de grupos de datos ni</w:t>
      </w:r>
      <w:r w:rsidR="00CA47E0">
        <w:t>n</w:t>
      </w:r>
      <w:r>
        <w:t xml:space="preserve"> listas. Esto permite que cada celda da tabla conten</w:t>
      </w:r>
      <w:r w:rsidR="00CA47E0">
        <w:t>ñ</w:t>
      </w:r>
      <w:r>
        <w:t>a únicamente un</w:t>
      </w:r>
      <w:r w:rsidR="00CA47E0">
        <w:t>ha</w:t>
      </w:r>
      <w:r>
        <w:t xml:space="preserve"> valor.</w:t>
      </w:r>
    </w:p>
    <w:p w14:paraId="347ACE8B" w14:textId="62292749" w:rsidR="000006D3" w:rsidRPr="005519C8" w:rsidRDefault="000006D3" w:rsidP="005519C8">
      <w:pPr>
        <w:pStyle w:val="Ttulo4"/>
        <w:jc w:val="both"/>
        <w:rPr>
          <w:rFonts w:asciiTheme="minorHAnsi" w:hAnsiTheme="minorHAnsi" w:cstheme="minorHAnsi"/>
          <w:b/>
          <w:sz w:val="24"/>
          <w:szCs w:val="24"/>
        </w:rPr>
      </w:pPr>
      <w:r w:rsidRPr="000006D3">
        <w:rPr>
          <w:b/>
          <w:sz w:val="26"/>
          <w:szCs w:val="26"/>
        </w:rPr>
        <w:t xml:space="preserve"> </w:t>
      </w:r>
      <w:r w:rsidRPr="005519C8">
        <w:rPr>
          <w:rFonts w:asciiTheme="minorHAnsi" w:hAnsiTheme="minorHAnsi" w:cstheme="minorHAnsi"/>
          <w:b/>
          <w:sz w:val="24"/>
          <w:szCs w:val="24"/>
        </w:rPr>
        <w:t>2ª Forma Normal (2FN)</w:t>
      </w:r>
    </w:p>
    <w:p w14:paraId="66527F8A" w14:textId="67F34186" w:rsidR="000006D3" w:rsidRDefault="000006D3" w:rsidP="005519C8">
      <w:pPr>
        <w:spacing w:before="100" w:beforeAutospacing="1" w:after="100" w:afterAutospacing="1"/>
        <w:jc w:val="both"/>
      </w:pPr>
      <w:r>
        <w:t>A</w:t>
      </w:r>
      <w:r w:rsidR="00CA47E0">
        <w:t>o</w:t>
      </w:r>
      <w:r>
        <w:t xml:space="preserve"> ter </w:t>
      </w:r>
      <w:proofErr w:type="gramStart"/>
      <w:r>
        <w:t>todas as</w:t>
      </w:r>
      <w:proofErr w:type="gramEnd"/>
      <w:r>
        <w:t xml:space="preserve"> tablas un</w:t>
      </w:r>
      <w:r w:rsidR="00CA47E0">
        <w:t>h</w:t>
      </w:r>
      <w:r>
        <w:t xml:space="preserve">a clave primaria claramente definida </w:t>
      </w:r>
      <w:r w:rsidR="00CA47E0">
        <w:t>e</w:t>
      </w:r>
      <w:r>
        <w:t xml:space="preserve"> no</w:t>
      </w:r>
      <w:r w:rsidR="00CA47E0">
        <w:t>n</w:t>
      </w:r>
      <w:r>
        <w:t xml:space="preserve"> existir dependencias parciales (e decir, que un atributo dependa solo dun</w:t>
      </w:r>
      <w:r w:rsidR="00CA47E0">
        <w:t>h</w:t>
      </w:r>
      <w:r>
        <w:t>a parte de un</w:t>
      </w:r>
      <w:r w:rsidR="00CA47E0">
        <w:t>h</w:t>
      </w:r>
      <w:r>
        <w:t>a clave comp</w:t>
      </w:r>
      <w:r w:rsidR="00CA47E0">
        <w:t>o</w:t>
      </w:r>
      <w:r>
        <w:t>sta), podemos afirmar que ta</w:t>
      </w:r>
      <w:r w:rsidR="00CA47E0">
        <w:t>me</w:t>
      </w:r>
      <w:r>
        <w:t>n se cump</w:t>
      </w:r>
      <w:r w:rsidR="00CA47E0">
        <w:t>r</w:t>
      </w:r>
      <w:r>
        <w:t>e a 2FN. Aquelas tablas con claves comp</w:t>
      </w:r>
      <w:r w:rsidR="00CA47E0">
        <w:t>o</w:t>
      </w:r>
      <w:r>
        <w:t xml:space="preserve">stas, como </w:t>
      </w:r>
      <w:r>
        <w:rPr>
          <w:rStyle w:val="CdigoHTML"/>
          <w:rFonts w:eastAsiaTheme="minorEastAsia"/>
        </w:rPr>
        <w:t>EMPLEADOS_PROYECTO</w:t>
      </w:r>
      <w:r>
        <w:t xml:space="preserve">, solo </w:t>
      </w:r>
      <w:r w:rsidR="00CA47E0">
        <w:t xml:space="preserve">teñen </w:t>
      </w:r>
      <w:r>
        <w:t>atributos que dependen da totalidad da clave.</w:t>
      </w:r>
    </w:p>
    <w:p w14:paraId="05F3B132" w14:textId="5FD51221" w:rsidR="000006D3" w:rsidRPr="005519C8" w:rsidRDefault="000006D3" w:rsidP="005519C8">
      <w:pPr>
        <w:pStyle w:val="Ttulo4"/>
        <w:jc w:val="both"/>
        <w:rPr>
          <w:rFonts w:asciiTheme="minorHAnsi" w:hAnsiTheme="minorHAnsi" w:cstheme="minorHAnsi"/>
          <w:b/>
          <w:sz w:val="24"/>
          <w:szCs w:val="24"/>
        </w:rPr>
      </w:pPr>
      <w:r w:rsidRPr="000006D3">
        <w:rPr>
          <w:b/>
          <w:sz w:val="26"/>
          <w:szCs w:val="26"/>
        </w:rPr>
        <w:t xml:space="preserve"> </w:t>
      </w:r>
      <w:r w:rsidRPr="005519C8">
        <w:rPr>
          <w:rFonts w:asciiTheme="minorHAnsi" w:hAnsiTheme="minorHAnsi" w:cstheme="minorHAnsi"/>
          <w:b/>
          <w:sz w:val="24"/>
          <w:szCs w:val="24"/>
        </w:rPr>
        <w:t>3ª Forma Normal (3FN)</w:t>
      </w:r>
    </w:p>
    <w:p w14:paraId="70E17964" w14:textId="586F48A9" w:rsidR="000006D3" w:rsidRDefault="00CA47E0" w:rsidP="005519C8">
      <w:pPr>
        <w:spacing w:before="100" w:beforeAutospacing="1" w:after="100" w:afterAutospacing="1"/>
        <w:jc w:val="both"/>
      </w:pPr>
      <w:r>
        <w:t>A</w:t>
      </w:r>
      <w:r w:rsidR="000006D3">
        <w:t xml:space="preserve">s relacions </w:t>
      </w:r>
      <w:r>
        <w:t>tamen</w:t>
      </w:r>
      <w:r w:rsidR="000006D3">
        <w:t xml:space="preserve"> cump</w:t>
      </w:r>
      <w:r>
        <w:t>r</w:t>
      </w:r>
      <w:r w:rsidR="000006D3">
        <w:t xml:space="preserve">en coa 3FN, </w:t>
      </w:r>
      <w:r>
        <w:t>x</w:t>
      </w:r>
      <w:r w:rsidR="000006D3">
        <w:t>a que no existen dependencias transitivas (un atributo no</w:t>
      </w:r>
      <w:r>
        <w:t>n</w:t>
      </w:r>
      <w:r w:rsidR="000006D3">
        <w:t xml:space="preserve"> clave que dependa d</w:t>
      </w:r>
      <w:r>
        <w:t>outro</w:t>
      </w:r>
      <w:r w:rsidR="000006D3">
        <w:t xml:space="preserve"> atributo no</w:t>
      </w:r>
      <w:r>
        <w:t>n</w:t>
      </w:r>
      <w:r w:rsidR="000006D3">
        <w:t xml:space="preserve"> clave). </w:t>
      </w:r>
      <w:r>
        <w:t>A</w:t>
      </w:r>
      <w:r w:rsidR="000006D3">
        <w:t xml:space="preserve"> información está correctamente descomp</w:t>
      </w:r>
      <w:r>
        <w:t>o</w:t>
      </w:r>
      <w:r w:rsidR="000006D3">
        <w:t xml:space="preserve">sta entre entidades separadas, como </w:t>
      </w:r>
      <w:r w:rsidR="000006D3">
        <w:rPr>
          <w:rStyle w:val="CdigoHTML"/>
          <w:rFonts w:eastAsiaTheme="minorEastAsia"/>
        </w:rPr>
        <w:t>PROVEEDORES</w:t>
      </w:r>
      <w:r w:rsidR="000006D3">
        <w:t xml:space="preserve">, </w:t>
      </w:r>
      <w:r w:rsidR="000006D3">
        <w:rPr>
          <w:rStyle w:val="CdigoHTML"/>
          <w:rFonts w:eastAsiaTheme="minorEastAsia"/>
        </w:rPr>
        <w:t>COMPONENTES</w:t>
      </w:r>
      <w:r w:rsidR="000006D3">
        <w:t xml:space="preserve"> o </w:t>
      </w:r>
      <w:r w:rsidR="000006D3">
        <w:rPr>
          <w:rStyle w:val="CdigoHTML"/>
          <w:rFonts w:eastAsiaTheme="minorEastAsia"/>
        </w:rPr>
        <w:t>PROYECTOS</w:t>
      </w:r>
      <w:r w:rsidR="000006D3">
        <w:t xml:space="preserve">, evitando duplicidades </w:t>
      </w:r>
      <w:proofErr w:type="gramStart"/>
      <w:r>
        <w:t>e</w:t>
      </w:r>
      <w:proofErr w:type="gramEnd"/>
      <w:r w:rsidR="000006D3">
        <w:t xml:space="preserve"> redundancia innecesaria.</w:t>
      </w:r>
    </w:p>
    <w:p w14:paraId="14FAF44E" w14:textId="0C256A70" w:rsidR="000006D3" w:rsidRPr="005519C8" w:rsidRDefault="000006D3" w:rsidP="005519C8">
      <w:pPr>
        <w:pStyle w:val="Ttulo4"/>
        <w:jc w:val="both"/>
        <w:rPr>
          <w:rFonts w:asciiTheme="minorHAnsi" w:hAnsiTheme="minorHAnsi" w:cstheme="minorHAnsi"/>
          <w:b/>
          <w:sz w:val="20"/>
        </w:rPr>
      </w:pPr>
      <w:r w:rsidRPr="005519C8">
        <w:rPr>
          <w:rFonts w:asciiTheme="minorHAnsi" w:hAnsiTheme="minorHAnsi" w:cstheme="minorHAnsi"/>
          <w:sz w:val="20"/>
        </w:rPr>
        <w:t xml:space="preserve"> </w:t>
      </w:r>
      <w:r w:rsidRPr="005519C8">
        <w:rPr>
          <w:rFonts w:asciiTheme="minorHAnsi" w:hAnsiTheme="minorHAnsi" w:cstheme="minorHAnsi"/>
          <w:b/>
          <w:sz w:val="24"/>
        </w:rPr>
        <w:t>Aplicación práctica</w:t>
      </w:r>
    </w:p>
    <w:p w14:paraId="7A7B1B4A" w14:textId="68DD14F1" w:rsidR="000006D3" w:rsidRDefault="00CA47E0" w:rsidP="005519C8">
      <w:pPr>
        <w:spacing w:before="100" w:beforeAutospacing="1" w:after="100" w:afterAutospacing="1"/>
        <w:jc w:val="both"/>
      </w:pPr>
      <w:r>
        <w:t>A</w:t>
      </w:r>
      <w:r w:rsidR="000006D3">
        <w:t xml:space="preserve"> normalización permiti</w:t>
      </w:r>
      <w:r>
        <w:t>u</w:t>
      </w:r>
      <w:r w:rsidR="000006D3">
        <w:t xml:space="preserve"> organizar a base de datos </w:t>
      </w:r>
      <w:r>
        <w:t>nuha</w:t>
      </w:r>
      <w:r w:rsidR="000006D3">
        <w:t xml:space="preserve"> estructura clara donde:</w:t>
      </w:r>
    </w:p>
    <w:p w14:paraId="5FD2E69C" w14:textId="5E2D8E27" w:rsidR="000006D3" w:rsidRDefault="00CA47E0" w:rsidP="005519C8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O</w:t>
      </w:r>
      <w:r w:rsidR="000006D3">
        <w:t xml:space="preserve">s </w:t>
      </w:r>
      <w:r w:rsidR="000006D3" w:rsidRPr="005519C8">
        <w:rPr>
          <w:rStyle w:val="Textoennegrita"/>
          <w:b w:val="0"/>
        </w:rPr>
        <w:t>clientes</w:t>
      </w:r>
      <w:r w:rsidR="000006D3">
        <w:t xml:space="preserve"> </w:t>
      </w:r>
      <w:proofErr w:type="gramStart"/>
      <w:r>
        <w:t>e</w:t>
      </w:r>
      <w:proofErr w:type="gramEnd"/>
      <w:r w:rsidR="000006D3">
        <w:t xml:space="preserve"> os </w:t>
      </w:r>
      <w:r w:rsidR="000006D3" w:rsidRPr="005519C8">
        <w:rPr>
          <w:rStyle w:val="Textoennegrita"/>
          <w:b w:val="0"/>
        </w:rPr>
        <w:t>proyectos</w:t>
      </w:r>
      <w:r w:rsidR="000006D3">
        <w:t xml:space="preserve"> están correctamente relacionados mediante claves externas.</w:t>
      </w:r>
    </w:p>
    <w:p w14:paraId="38E5CAE9" w14:textId="33420E38" w:rsidR="000006D3" w:rsidRDefault="00CA47E0" w:rsidP="005519C8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O</w:t>
      </w:r>
      <w:r w:rsidR="000006D3">
        <w:t xml:space="preserve">s </w:t>
      </w:r>
      <w:r w:rsidR="000006D3" w:rsidRPr="005519C8">
        <w:rPr>
          <w:rStyle w:val="Textoennegrita"/>
          <w:b w:val="0"/>
        </w:rPr>
        <w:t>empleados</w:t>
      </w:r>
      <w:r w:rsidR="000006D3">
        <w:t xml:space="preserve"> p</w:t>
      </w:r>
      <w:r>
        <w:t>o</w:t>
      </w:r>
      <w:r w:rsidR="000006D3">
        <w:t>den participar en múltiples pro</w:t>
      </w:r>
      <w:r>
        <w:t>x</w:t>
      </w:r>
      <w:r w:rsidR="000006D3">
        <w:t xml:space="preserve">ectos </w:t>
      </w:r>
      <w:r>
        <w:t>e</w:t>
      </w:r>
      <w:r w:rsidR="000006D3">
        <w:t xml:space="preserve"> formacions, mantendo a trazabilidad d</w:t>
      </w:r>
      <w:r>
        <w:t>as</w:t>
      </w:r>
      <w:r w:rsidR="000006D3">
        <w:t xml:space="preserve"> su</w:t>
      </w:r>
      <w:r>
        <w:t>a</w:t>
      </w:r>
      <w:r w:rsidR="000006D3">
        <w:t>s actividades.</w:t>
      </w:r>
    </w:p>
    <w:p w14:paraId="62A6171F" w14:textId="100034BA" w:rsidR="000006D3" w:rsidRDefault="00CA47E0" w:rsidP="005519C8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A</w:t>
      </w:r>
      <w:r w:rsidR="000006D3">
        <w:t xml:space="preserve">s </w:t>
      </w:r>
      <w:r w:rsidR="000006D3" w:rsidRPr="005519C8">
        <w:rPr>
          <w:rStyle w:val="Textoennegrita"/>
          <w:b w:val="0"/>
        </w:rPr>
        <w:t>máquinas</w:t>
      </w:r>
      <w:r w:rsidR="000006D3">
        <w:t xml:space="preserve">, </w:t>
      </w:r>
      <w:r w:rsidR="000006D3" w:rsidRPr="005519C8">
        <w:rPr>
          <w:rStyle w:val="Textoennegrita"/>
          <w:b w:val="0"/>
        </w:rPr>
        <w:t>componentes</w:t>
      </w:r>
      <w:r w:rsidR="000006D3">
        <w:t xml:space="preserve"> </w:t>
      </w:r>
      <w:proofErr w:type="gramStart"/>
      <w:r>
        <w:t>e</w:t>
      </w:r>
      <w:proofErr w:type="gramEnd"/>
      <w:r w:rsidR="000006D3">
        <w:t xml:space="preserve"> </w:t>
      </w:r>
      <w:r w:rsidR="000006D3" w:rsidRPr="005519C8">
        <w:rPr>
          <w:rStyle w:val="Textoennegrita"/>
          <w:b w:val="0"/>
        </w:rPr>
        <w:t>mantenimientos</w:t>
      </w:r>
      <w:r w:rsidR="000006D3">
        <w:t xml:space="preserve"> están claramente separados pero interconectados, facilitando </w:t>
      </w:r>
      <w:r>
        <w:t xml:space="preserve">a </w:t>
      </w:r>
      <w:r w:rsidR="000006D3">
        <w:t>su</w:t>
      </w:r>
      <w:r>
        <w:t>a</w:t>
      </w:r>
      <w:r w:rsidR="000006D3">
        <w:t xml:space="preserve"> </w:t>
      </w:r>
      <w:r>
        <w:t>x</w:t>
      </w:r>
      <w:r w:rsidR="000006D3">
        <w:t>estión técnica.</w:t>
      </w:r>
    </w:p>
    <w:p w14:paraId="18D1EF3C" w14:textId="732EA698" w:rsidR="000006D3" w:rsidRDefault="00CA47E0" w:rsidP="005519C8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A</w:t>
      </w:r>
      <w:r w:rsidR="000006D3">
        <w:t xml:space="preserve">s </w:t>
      </w:r>
      <w:r w:rsidR="000006D3" w:rsidRPr="005519C8">
        <w:rPr>
          <w:rStyle w:val="Textoennegrita"/>
          <w:b w:val="0"/>
        </w:rPr>
        <w:t>incidencias</w:t>
      </w:r>
      <w:r w:rsidR="000006D3">
        <w:t xml:space="preserve">, </w:t>
      </w:r>
      <w:r w:rsidR="000006D3" w:rsidRPr="005519C8">
        <w:rPr>
          <w:rStyle w:val="Textoennegrita"/>
          <w:b w:val="0"/>
        </w:rPr>
        <w:t>presupuestos</w:t>
      </w:r>
      <w:r w:rsidR="000006D3">
        <w:t xml:space="preserve">, </w:t>
      </w:r>
      <w:r w:rsidR="000006D3" w:rsidRPr="005519C8">
        <w:rPr>
          <w:rStyle w:val="Textoennegrita"/>
          <w:b w:val="0"/>
        </w:rPr>
        <w:t>facturas</w:t>
      </w:r>
      <w:r w:rsidR="000006D3">
        <w:t xml:space="preserve"> y </w:t>
      </w:r>
      <w:r w:rsidR="000006D3" w:rsidRPr="005519C8">
        <w:rPr>
          <w:rStyle w:val="Textoennegrita"/>
          <w:b w:val="0"/>
        </w:rPr>
        <w:t>pedidos</w:t>
      </w:r>
      <w:r w:rsidR="000006D3">
        <w:t xml:space="preserve"> permiten un seguimento completo d</w:t>
      </w:r>
      <w:r>
        <w:t>a</w:t>
      </w:r>
      <w:r w:rsidR="000006D3">
        <w:t xml:space="preserve">  operativa </w:t>
      </w:r>
      <w:proofErr w:type="gramStart"/>
      <w:r>
        <w:t>e</w:t>
      </w:r>
      <w:proofErr w:type="gramEnd"/>
      <w:r w:rsidR="000006D3">
        <w:t xml:space="preserve"> da relación comercial coa clientela </w:t>
      </w:r>
      <w:r>
        <w:t>e</w:t>
      </w:r>
      <w:r w:rsidR="000006D3">
        <w:t xml:space="preserve"> proveedores.</w:t>
      </w:r>
    </w:p>
    <w:p w14:paraId="12523443" w14:textId="04BC3E85" w:rsidR="000006D3" w:rsidRPr="00CA47E0" w:rsidRDefault="00CA47E0" w:rsidP="005519C8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A</w:t>
      </w:r>
      <w:r w:rsidR="000006D3">
        <w:t xml:space="preserve">s </w:t>
      </w:r>
      <w:r w:rsidR="000006D3" w:rsidRPr="005519C8">
        <w:rPr>
          <w:rStyle w:val="Textoennegrita"/>
          <w:b w:val="0"/>
        </w:rPr>
        <w:t>garantías</w:t>
      </w:r>
      <w:r w:rsidR="000006D3">
        <w:t xml:space="preserve">, </w:t>
      </w:r>
      <w:r w:rsidR="000006D3" w:rsidRPr="005519C8">
        <w:rPr>
          <w:rStyle w:val="Textoennegrita"/>
          <w:b w:val="0"/>
        </w:rPr>
        <w:t>documentación</w:t>
      </w:r>
      <w:r w:rsidR="000006D3">
        <w:rPr>
          <w:rStyle w:val="Textoennegrita"/>
        </w:rPr>
        <w:t xml:space="preserve"> </w:t>
      </w:r>
      <w:r w:rsidR="000006D3" w:rsidRPr="005519C8">
        <w:rPr>
          <w:rStyle w:val="Textoennegrita"/>
          <w:b w:val="0"/>
        </w:rPr>
        <w:t>técnica</w:t>
      </w:r>
      <w:r w:rsidR="000006D3">
        <w:t xml:space="preserve"> </w:t>
      </w:r>
      <w:proofErr w:type="gramStart"/>
      <w:r>
        <w:t>e</w:t>
      </w:r>
      <w:proofErr w:type="gramEnd"/>
      <w:r w:rsidR="000006D3">
        <w:t xml:space="preserve"> </w:t>
      </w:r>
      <w:r w:rsidR="000006D3" w:rsidRPr="005519C8">
        <w:rPr>
          <w:rStyle w:val="Textoennegrita"/>
          <w:b w:val="0"/>
        </w:rPr>
        <w:t>certificaciones</w:t>
      </w:r>
      <w:r w:rsidR="000006D3">
        <w:t xml:space="preserve"> están asociadas a</w:t>
      </w:r>
      <w:r>
        <w:t>os</w:t>
      </w:r>
      <w:r w:rsidR="000006D3">
        <w:t xml:space="preserve"> s</w:t>
      </w:r>
      <w:r>
        <w:t>e</w:t>
      </w:r>
      <w:r w:rsidR="000006D3">
        <w:t xml:space="preserve">us elementos correspondientes, garantizando </w:t>
      </w:r>
      <w:r>
        <w:t>o</w:t>
      </w:r>
      <w:r w:rsidR="000006D3">
        <w:t xml:space="preserve"> control de calidad </w:t>
      </w:r>
      <w:r>
        <w:t>e</w:t>
      </w:r>
      <w:r w:rsidR="000006D3">
        <w:t xml:space="preserve"> trazabilidad normativa.</w:t>
      </w:r>
    </w:p>
    <w:p w14:paraId="7CC77E2F" w14:textId="5F3781EC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5" w:name="_Toc199846377"/>
      <w:r w:rsidRPr="001A7FE5">
        <w:rPr>
          <w:lang w:val="gl-ES"/>
        </w:rPr>
        <w:lastRenderedPageBreak/>
        <w:t>Script de Creación de la Base de Datos</w:t>
      </w:r>
      <w:bookmarkEnd w:id="5"/>
    </w:p>
    <w:p w14:paraId="490B076F" w14:textId="77777777" w:rsidR="00C25B93" w:rsidRPr="00C25B93" w:rsidRDefault="00C25B93" w:rsidP="00C25B93">
      <w:pPr>
        <w:rPr>
          <w:lang w:val="gl-ES"/>
        </w:rPr>
      </w:pPr>
    </w:p>
    <w:p w14:paraId="3767CA4B" w14:textId="644B6FDA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DATABASE AUTOMATIZACION_INDUSTRIAL;</w:t>
      </w:r>
    </w:p>
    <w:p w14:paraId="3D0EF017" w14:textId="77777777" w:rsidR="00476241" w:rsidRPr="00C74AAF" w:rsidRDefault="00476241" w:rsidP="00C74AAF">
      <w:pPr>
        <w:rPr>
          <w:b/>
          <w:color w:val="5B9BD5" w:themeColor="accent5"/>
          <w:lang w:val="gl-ES"/>
        </w:rPr>
      </w:pPr>
    </w:p>
    <w:p w14:paraId="23C8793D" w14:textId="011D706F" w:rsidR="00C74AAF" w:rsidRPr="00E24289" w:rsidRDefault="00C74AAF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de creación de la base de datos</w:t>
      </w:r>
    </w:p>
    <w:p w14:paraId="616F1023" w14:textId="77777777" w:rsidR="00476241" w:rsidRPr="00C74AAF" w:rsidRDefault="00476241" w:rsidP="00476241">
      <w:pPr>
        <w:pStyle w:val="Prrafodelista"/>
        <w:rPr>
          <w:color w:val="000000" w:themeColor="text1"/>
          <w:lang w:val="gl-ES"/>
        </w:rPr>
      </w:pPr>
    </w:p>
    <w:p w14:paraId="5CDFD267" w14:textId="7CCB094C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USE AUTOMATIZACION_INDUSTRIAL;</w:t>
      </w:r>
    </w:p>
    <w:p w14:paraId="14309436" w14:textId="77777777" w:rsidR="00476241" w:rsidRPr="00E24289" w:rsidRDefault="00476241" w:rsidP="00E24289">
      <w:pPr>
        <w:jc w:val="both"/>
        <w:rPr>
          <w:b/>
          <w:i/>
          <w:color w:val="5B9BD5" w:themeColor="accent5"/>
          <w:lang w:val="gl-ES"/>
        </w:rPr>
      </w:pPr>
    </w:p>
    <w:p w14:paraId="1197B0EF" w14:textId="26B288CD" w:rsidR="00C74AAF" w:rsidRPr="00E24289" w:rsidRDefault="00C74AAF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de selección de la base de datos</w:t>
      </w:r>
    </w:p>
    <w:p w14:paraId="2A36E841" w14:textId="77777777" w:rsidR="00476241" w:rsidRPr="00476241" w:rsidRDefault="00476241" w:rsidP="00476241">
      <w:pPr>
        <w:rPr>
          <w:color w:val="000000" w:themeColor="text1"/>
          <w:lang w:val="gl-ES"/>
        </w:rPr>
      </w:pPr>
    </w:p>
    <w:p w14:paraId="036B697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CLIENTES (</w:t>
      </w:r>
    </w:p>
    <w:p w14:paraId="4AB8B26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ID_Cliente INT PRIMARY KEY,</w:t>
      </w:r>
    </w:p>
    <w:p w14:paraId="2AA0BC3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Nombre_Empresa VARCHAR(100),</w:t>
      </w:r>
    </w:p>
    <w:p w14:paraId="73603BB3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CIF VARCHAR(20),</w:t>
      </w:r>
    </w:p>
    <w:p w14:paraId="4DDF400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Direccion VARCHAR(200),</w:t>
      </w:r>
    </w:p>
    <w:p w14:paraId="08A9470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Telefono VARCHAR(20),</w:t>
      </w:r>
    </w:p>
    <w:p w14:paraId="6115DD1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Email VARCHAR(100),</w:t>
      </w:r>
    </w:p>
    <w:p w14:paraId="1ED05CA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Persona_Contacto VARCHAR(100)</w:t>
      </w:r>
    </w:p>
    <w:p w14:paraId="11CA9510" w14:textId="77FAE00A" w:rsidR="00085677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44EBDBC0" w14:textId="435185C8" w:rsidR="00CA47E0" w:rsidRDefault="00476241" w:rsidP="00085677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“Clientes ”, variables con tipo de variable acorde a la variable.</w:t>
      </w:r>
    </w:p>
    <w:p w14:paraId="29862751" w14:textId="60E0F786" w:rsid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3184BAE7" w14:textId="4C0306FC" w:rsid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2B2FCDEF" w14:textId="63FC223D" w:rsid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5ABA64E3" w14:textId="3BBD336E" w:rsid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646ACA11" w14:textId="6FD6D679" w:rsid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1FEEDA2B" w14:textId="293460FD" w:rsid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59799AAE" w14:textId="292FFE12" w:rsid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3132D1DB" w14:textId="05A985D2" w:rsid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537F72CC" w14:textId="5B63EE13" w:rsid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23B1334F" w14:textId="600A2075" w:rsid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7F8C22A2" w14:textId="77777777" w:rsidR="00085677" w:rsidRPr="00085677" w:rsidRDefault="00085677" w:rsidP="00085677">
      <w:pPr>
        <w:jc w:val="both"/>
        <w:rPr>
          <w:b/>
          <w:i/>
          <w:color w:val="000000" w:themeColor="text1"/>
          <w:lang w:val="gl-ES"/>
        </w:rPr>
      </w:pPr>
    </w:p>
    <w:p w14:paraId="388A3157" w14:textId="18051B1F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lastRenderedPageBreak/>
        <w:t>CREATE TABLE PROYECTOS (</w:t>
      </w:r>
    </w:p>
    <w:p w14:paraId="2893BAC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ID_Proyecto INT PRIMARY KEY,</w:t>
      </w:r>
    </w:p>
    <w:p w14:paraId="4671853D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ID_Cliente INT,</w:t>
      </w:r>
    </w:p>
    <w:p w14:paraId="0C11554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Nombre_Proyecto VARCHAR(100),</w:t>
      </w:r>
    </w:p>
    <w:p w14:paraId="1001F9D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Fecha_Inicio DATE,</w:t>
      </w:r>
    </w:p>
    <w:p w14:paraId="36D952B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Fecha_Fin_Prevista DATE,</w:t>
      </w:r>
    </w:p>
    <w:p w14:paraId="4A4617A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Fecha_Fin_Real DATE,</w:t>
      </w:r>
    </w:p>
    <w:p w14:paraId="7E0578B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Estado VARCHAR(50),</w:t>
      </w:r>
    </w:p>
    <w:p w14:paraId="32F40C2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Presupuesto DECIMAL(10,2),</w:t>
      </w:r>
    </w:p>
    <w:p w14:paraId="5782CC5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Descripcion TEXT,</w:t>
      </w:r>
    </w:p>
    <w:p w14:paraId="4FE725B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(ID_Cliente) REFERENCES CLIENTES(ID_Cliente)</w:t>
      </w:r>
    </w:p>
    <w:p w14:paraId="719DAE3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</w:t>
      </w:r>
    </w:p>
    <w:p w14:paraId="1D752BC4" w14:textId="70999DB5" w:rsidR="00CA47E0" w:rsidRDefault="00C74AAF" w:rsidP="00CA47E0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50440B6F" w14:textId="77777777" w:rsidR="00CA47E0" w:rsidRDefault="00CA47E0" w:rsidP="00CA47E0">
      <w:pPr>
        <w:rPr>
          <w:b/>
          <w:color w:val="5B9BD5" w:themeColor="accent5"/>
          <w:lang w:val="gl-ES"/>
        </w:rPr>
      </w:pPr>
    </w:p>
    <w:p w14:paraId="696872D0" w14:textId="5D7783B4" w:rsidR="00C74AAF" w:rsidRDefault="00476241" w:rsidP="00C74AAF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“Proyectos ”, referenciada a la tabla clientes para saber los proyectos de cada cliente, uso de borrado y actualización en cascada.</w:t>
      </w:r>
    </w:p>
    <w:p w14:paraId="4D047D30" w14:textId="77777777" w:rsidR="00CA47E0" w:rsidRDefault="00CA47E0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4A3E6294" w14:textId="77777777" w:rsidR="00CA47E0" w:rsidRPr="00CA47E0" w:rsidRDefault="00CA47E0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67097F2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EMPLEADOS (</w:t>
      </w:r>
    </w:p>
    <w:p w14:paraId="725F38E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ID_Empleado INT PRIMARY KEY,</w:t>
      </w:r>
    </w:p>
    <w:p w14:paraId="4A17ECC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Nombre VARCHAR(50),</w:t>
      </w:r>
    </w:p>
    <w:p w14:paraId="12E3AB4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Apellidos VARCHAR(50),</w:t>
      </w:r>
    </w:p>
    <w:p w14:paraId="432E3E2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DNI VARCHAR(15),</w:t>
      </w:r>
    </w:p>
    <w:p w14:paraId="6013079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Especialidad VARCHAR(50),</w:t>
      </w:r>
    </w:p>
    <w:p w14:paraId="551789F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Telefono VARCHAR(20),</w:t>
      </w:r>
    </w:p>
    <w:p w14:paraId="0313CB14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Email VARCHAR(100),</w:t>
      </w:r>
    </w:p>
    <w:p w14:paraId="296280A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Fecha_Contratacion DATE</w:t>
      </w:r>
    </w:p>
    <w:p w14:paraId="42EE5DF6" w14:textId="70ED10EB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112F7433" w14:textId="6489903B" w:rsidR="00476241" w:rsidRDefault="00476241" w:rsidP="00C74AAF">
      <w:pPr>
        <w:rPr>
          <w:b/>
          <w:color w:val="5B9BD5" w:themeColor="accent5"/>
          <w:lang w:val="gl-ES"/>
        </w:rPr>
      </w:pPr>
    </w:p>
    <w:p w14:paraId="11E23CD1" w14:textId="2D24B8B4" w:rsidR="00476241" w:rsidRPr="00E24289" w:rsidRDefault="00476241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“Empleados ”.</w:t>
      </w:r>
    </w:p>
    <w:p w14:paraId="4D97884C" w14:textId="3E19A3E7" w:rsidR="00C74AAF" w:rsidRDefault="00C74AAF" w:rsidP="00C74AAF">
      <w:pPr>
        <w:rPr>
          <w:b/>
          <w:color w:val="5B9BD5" w:themeColor="accent5"/>
          <w:lang w:val="gl-ES"/>
        </w:rPr>
      </w:pPr>
    </w:p>
    <w:p w14:paraId="78B1A2EA" w14:textId="77777777" w:rsidR="00085677" w:rsidRPr="00C74AAF" w:rsidRDefault="00085677" w:rsidP="00C74AAF">
      <w:pPr>
        <w:rPr>
          <w:b/>
          <w:color w:val="5B9BD5" w:themeColor="accent5"/>
          <w:lang w:val="gl-ES"/>
        </w:rPr>
      </w:pPr>
    </w:p>
    <w:p w14:paraId="4954B4F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lastRenderedPageBreak/>
        <w:t>CREATE TABLE EMPLEADOS_PROYECTO (</w:t>
      </w:r>
    </w:p>
    <w:p w14:paraId="51AF03A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ID_Empleado INT,</w:t>
      </w:r>
    </w:p>
    <w:p w14:paraId="422CFA8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ID_Proyecto INT,</w:t>
      </w:r>
    </w:p>
    <w:p w14:paraId="529428D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Fecha_Asignacion DATE,</w:t>
      </w:r>
    </w:p>
    <w:p w14:paraId="18EECBF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Rol_Proyecto VARCHAR(50),</w:t>
      </w:r>
    </w:p>
    <w:p w14:paraId="1C13AE1B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Horas_Asignadas INT,</w:t>
      </w:r>
    </w:p>
    <w:p w14:paraId="3A0B0073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PRIMARY KEY (ID_Empleado, ID_Proyecto),</w:t>
      </w:r>
    </w:p>
    <w:p w14:paraId="531D0FE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(ID_Empleado) REFERENCES EMPLEADOS(ID_Empleado)</w:t>
      </w:r>
    </w:p>
    <w:p w14:paraId="1CF8A9E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CASCADE,</w:t>
      </w:r>
    </w:p>
    <w:p w14:paraId="0A9ABC3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(ID_Proyecto) REFERENCES PROYECTOS(ID_Proyecto)</w:t>
      </w:r>
    </w:p>
    <w:p w14:paraId="6D34484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</w:t>
      </w:r>
    </w:p>
    <w:p w14:paraId="09C596A6" w14:textId="74CE8C95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32F41D00" w14:textId="5A095FFE" w:rsidR="00476241" w:rsidRDefault="00476241" w:rsidP="00E24289">
      <w:pPr>
        <w:jc w:val="both"/>
        <w:rPr>
          <w:b/>
          <w:color w:val="5B9BD5" w:themeColor="accent5"/>
          <w:lang w:val="gl-ES"/>
        </w:rPr>
      </w:pPr>
    </w:p>
    <w:p w14:paraId="79046095" w14:textId="3BA63CC2" w:rsidR="00476241" w:rsidRPr="00E24289" w:rsidRDefault="00476241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“Empleados_Proyecto ”, referenciada a la tabla Empleados y referencia a la tabla</w:t>
      </w:r>
      <w:r w:rsidR="009466C6" w:rsidRPr="00E24289">
        <w:rPr>
          <w:b/>
          <w:i/>
          <w:color w:val="000000" w:themeColor="text1"/>
          <w:lang w:val="gl-ES"/>
        </w:rPr>
        <w:t xml:space="preserve"> Proyecto</w:t>
      </w:r>
      <w:r w:rsidRPr="00E24289">
        <w:rPr>
          <w:b/>
          <w:i/>
          <w:color w:val="000000" w:themeColor="text1"/>
          <w:lang w:val="gl-ES"/>
        </w:rPr>
        <w:t xml:space="preserve"> para saber empleados en</w:t>
      </w:r>
      <w:r w:rsidR="009466C6" w:rsidRPr="00E24289">
        <w:rPr>
          <w:b/>
          <w:i/>
          <w:color w:val="000000" w:themeColor="text1"/>
          <w:lang w:val="gl-ES"/>
        </w:rPr>
        <w:t xml:space="preserve"> cada proyecto</w:t>
      </w:r>
      <w:r w:rsidRPr="00E24289">
        <w:rPr>
          <w:b/>
          <w:i/>
          <w:color w:val="000000" w:themeColor="text1"/>
          <w:lang w:val="gl-ES"/>
        </w:rPr>
        <w:t xml:space="preserve"> , uso de borrado y actualización en cascada.</w:t>
      </w:r>
    </w:p>
    <w:p w14:paraId="7C31237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</w:p>
    <w:p w14:paraId="042A58D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MAQUINAS (</w:t>
      </w:r>
    </w:p>
    <w:p w14:paraId="679DC94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ID_Maquina INT PRIMARY KEY,</w:t>
      </w:r>
    </w:p>
    <w:p w14:paraId="2B3E841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ID_Cliente INT,</w:t>
      </w:r>
    </w:p>
    <w:p w14:paraId="185EA9D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Tipo_Maquina VARCHAR(50),</w:t>
      </w:r>
    </w:p>
    <w:p w14:paraId="02A6997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Modelo VARCHAR(50),</w:t>
      </w:r>
    </w:p>
    <w:p w14:paraId="4C5B17F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Fecha_Instalacion DATE,</w:t>
      </w:r>
    </w:p>
    <w:p w14:paraId="5DB34A7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Estado VARCHAR(50),</w:t>
      </w:r>
    </w:p>
    <w:p w14:paraId="423D22C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(ID_Cliente) REFERENCES CLIENTES(ID_Cliente)</w:t>
      </w:r>
    </w:p>
    <w:p w14:paraId="3E6D15A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</w:t>
      </w:r>
    </w:p>
    <w:p w14:paraId="07889D74" w14:textId="46564DFE" w:rsidR="009466C6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10176FC5" w14:textId="6442913E" w:rsidR="009466C6" w:rsidRPr="00E24289" w:rsidRDefault="009466C6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“Maquinas ”, referenciada a la tabla clientes para saber las maquinas de los proyectos de cada cliente, uso de borrado y actualización en cascada.</w:t>
      </w:r>
    </w:p>
    <w:p w14:paraId="6B557B54" w14:textId="51C3EE95" w:rsidR="00C74AAF" w:rsidRDefault="00C74AAF" w:rsidP="00C74AAF">
      <w:pPr>
        <w:rPr>
          <w:b/>
          <w:color w:val="5B9BD5" w:themeColor="accent5"/>
          <w:lang w:val="gl-ES"/>
        </w:rPr>
      </w:pPr>
    </w:p>
    <w:p w14:paraId="64A4A278" w14:textId="77777777" w:rsidR="00085677" w:rsidRPr="00C74AAF" w:rsidRDefault="00085677" w:rsidP="00C74AAF">
      <w:pPr>
        <w:rPr>
          <w:b/>
          <w:color w:val="5B9BD5" w:themeColor="accent5"/>
          <w:lang w:val="gl-ES"/>
        </w:rPr>
      </w:pPr>
    </w:p>
    <w:p w14:paraId="4969492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lastRenderedPageBreak/>
        <w:t>CREATE TABLE COMPONENTES (</w:t>
      </w:r>
    </w:p>
    <w:p w14:paraId="6728AFA4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ID_Componente INT PRIMARY KEY,</w:t>
      </w:r>
    </w:p>
    <w:p w14:paraId="1EE7093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Nombre VARCHAR(100),</w:t>
      </w:r>
    </w:p>
    <w:p w14:paraId="20582B6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Descripcion TEXT,</w:t>
      </w:r>
    </w:p>
    <w:p w14:paraId="7186451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Stock INT,</w:t>
      </w:r>
    </w:p>
    <w:p w14:paraId="47157D6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Precio_Unitario DECIMAL(10,2),</w:t>
      </w:r>
    </w:p>
    <w:p w14:paraId="1E79214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Stock_Minimo INT,</w:t>
      </w:r>
    </w:p>
    <w:p w14:paraId="27FF5FFD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Stock_Maximo INT,</w:t>
      </w:r>
    </w:p>
    <w:p w14:paraId="0B123EA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ID_Proveedor_Principal INT,</w:t>
      </w:r>
    </w:p>
    <w:p w14:paraId="55FA9363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(ID_Proveedor_Principal) REFERENCES PROVEEDORES(ID_Proveedor)</w:t>
      </w:r>
    </w:p>
    <w:p w14:paraId="08F52D7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SET NULL ON UPDATE CASCADE</w:t>
      </w:r>
    </w:p>
    <w:p w14:paraId="40DCC774" w14:textId="68CAEC1C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4BD0E04A" w14:textId="273942DD" w:rsidR="009466C6" w:rsidRDefault="009466C6" w:rsidP="00C74AAF">
      <w:pPr>
        <w:rPr>
          <w:b/>
          <w:color w:val="5B9BD5" w:themeColor="accent5"/>
          <w:lang w:val="gl-ES"/>
        </w:rPr>
      </w:pPr>
    </w:p>
    <w:p w14:paraId="5A410BFF" w14:textId="78F36398" w:rsidR="009466C6" w:rsidRPr="00E24289" w:rsidRDefault="009466C6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 xml:space="preserve">Comando para la creación de la tabla “Componentes ”, referenciada a la tabla provedor para saber a que provedor se adquirió cada pieza en caso de hacer una devolución, uso de actualización en cascada y </w:t>
      </w:r>
      <w:r w:rsidR="005C1BA4" w:rsidRPr="00E24289">
        <w:rPr>
          <w:b/>
          <w:i/>
          <w:color w:val="000000" w:themeColor="text1"/>
          <w:lang w:val="gl-ES"/>
        </w:rPr>
        <w:t>eliminación</w:t>
      </w:r>
      <w:r w:rsidRPr="00E24289">
        <w:rPr>
          <w:b/>
          <w:i/>
          <w:color w:val="000000" w:themeColor="text1"/>
          <w:lang w:val="gl-ES"/>
        </w:rPr>
        <w:t xml:space="preserve"> dejando a null.</w:t>
      </w:r>
    </w:p>
    <w:p w14:paraId="70DC759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</w:p>
    <w:p w14:paraId="54983AD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COMPONENTES_MAQUINA (</w:t>
      </w:r>
    </w:p>
    <w:p w14:paraId="6F16E07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ID_Componente INT,</w:t>
      </w:r>
    </w:p>
    <w:p w14:paraId="5BAE0733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ID_Maquina INT,</w:t>
      </w:r>
    </w:p>
    <w:p w14:paraId="3E5724F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Cantidad INT,</w:t>
      </w:r>
    </w:p>
    <w:p w14:paraId="3030FD3B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Fecha_Instalacion DATE,</w:t>
      </w:r>
    </w:p>
    <w:p w14:paraId="626F857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PRIMARY KEY (ID_Componente, ID_Maquina),</w:t>
      </w:r>
    </w:p>
    <w:p w14:paraId="6B5F250D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(ID_Componente) REFERENCES COMPONENTES(ID_Componente)</w:t>
      </w:r>
    </w:p>
    <w:p w14:paraId="3C1D5E3B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CASCADE,</w:t>
      </w:r>
    </w:p>
    <w:p w14:paraId="4DB4D6A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(ID_Maquina) REFERENCES MAQUINAS(ID_Maquina)</w:t>
      </w:r>
    </w:p>
    <w:p w14:paraId="2D9C6B23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</w:t>
      </w:r>
    </w:p>
    <w:p w14:paraId="2F08FA33" w14:textId="5658A367" w:rsidR="009466C6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7049F2CC" w14:textId="7B9F0795" w:rsidR="009466C6" w:rsidRPr="00E24289" w:rsidRDefault="009466C6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“Componentes_Maquina ”, referenciada a la tabla Componentes para llevar un listado de los componentes de cada máquina, uso de borrado y actualización en cascada.</w:t>
      </w:r>
    </w:p>
    <w:p w14:paraId="3F339E5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</w:p>
    <w:p w14:paraId="3A4E7DE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lastRenderedPageBreak/>
        <w:t>CREATE TABLE MANTENIMIENTOS (</w:t>
      </w:r>
    </w:p>
    <w:p w14:paraId="7040918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ID_Mantenimiento INT PRIMARY KEY,</w:t>
      </w:r>
    </w:p>
    <w:p w14:paraId="781CECD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ID_Maquina INT,</w:t>
      </w:r>
    </w:p>
    <w:p w14:paraId="08B708D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ID_Empleado_Responsable INT,</w:t>
      </w:r>
    </w:p>
    <w:p w14:paraId="70DAE90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Fecha_Mantenimiento DATE,</w:t>
      </w:r>
    </w:p>
    <w:p w14:paraId="1929E7D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Tipo VARCHAR(50),</w:t>
      </w:r>
    </w:p>
    <w:p w14:paraId="77AEFA9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Descripcion TEXT,</w:t>
      </w:r>
    </w:p>
    <w:p w14:paraId="0ED05F8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Estado VARCHAR(50),</w:t>
      </w:r>
    </w:p>
    <w:p w14:paraId="6AEC9A0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(ID_Maquina) REFERENCES MAQUINAS(ID_Maquina)</w:t>
      </w:r>
    </w:p>
    <w:p w14:paraId="11DDC0EF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CASCADE,</w:t>
      </w:r>
    </w:p>
    <w:p w14:paraId="033F41E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(ID_Empleado_Responsable) REFERENCES EMPLEADOS(ID_Empleado)</w:t>
      </w:r>
    </w:p>
    <w:p w14:paraId="2CD013C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SET NULL ON UPDATE CASCADE</w:t>
      </w:r>
    </w:p>
    <w:p w14:paraId="5F185E79" w14:textId="7C31481C" w:rsidR="00085677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24C49538" w14:textId="5DBFF211" w:rsidR="009466C6" w:rsidRDefault="009466C6" w:rsidP="00C74AAF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 xml:space="preserve">Comando para la creación de la tabla “Mantenimientos ”, referenciada a la tabla Maquinas y Empleados para llevar un listado de los empleados que hacen un mantenimiento y a que máquina en concreto, uso de actualización en cascada y </w:t>
      </w:r>
      <w:r w:rsidR="005C1BA4" w:rsidRPr="00E24289">
        <w:rPr>
          <w:b/>
          <w:i/>
          <w:color w:val="000000" w:themeColor="text1"/>
          <w:lang w:val="gl-ES"/>
        </w:rPr>
        <w:t>eliminación</w:t>
      </w:r>
      <w:r w:rsidRPr="00E24289">
        <w:rPr>
          <w:b/>
          <w:i/>
          <w:color w:val="000000" w:themeColor="text1"/>
          <w:lang w:val="gl-ES"/>
        </w:rPr>
        <w:t xml:space="preserve"> dejando a null.</w:t>
      </w:r>
    </w:p>
    <w:p w14:paraId="27B66320" w14:textId="09A8531C" w:rsidR="00CA47E0" w:rsidRDefault="00CA47E0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1989133E" w14:textId="3AB40299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26D46F97" w14:textId="3EC9BCB0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5C5874B1" w14:textId="48819273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2DDC320D" w14:textId="7378E241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7F8CC707" w14:textId="56BC5BA4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13148569" w14:textId="154ED707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0C9BDEC5" w14:textId="52BDDA05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5861E355" w14:textId="3E5B14D6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473B313B" w14:textId="44DC75F5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58A60375" w14:textId="73DF75F8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5EBD9C75" w14:textId="2B282DF7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3F782111" w14:textId="7E9955D3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5B7E78E3" w14:textId="1DF07269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2C61E6BC" w14:textId="42DD83CD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47163094" w14:textId="39528731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2E192C15" w14:textId="16BCEDD5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68FCD3CD" w14:textId="1AF9B55B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78AF1CC7" w14:textId="70EFEB63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3F2620C9" w14:textId="34C4A78C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775C683E" w14:textId="2F18102E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49317FB7" w14:textId="0AFD6281" w:rsidR="00085677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35B8AC3B" w14:textId="77777777" w:rsidR="00085677" w:rsidRPr="00CA47E0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52ED990D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lastRenderedPageBreak/>
        <w:t>CREATE TABLE INCIDENCIAS (</w:t>
      </w:r>
    </w:p>
    <w:p w14:paraId="00155BB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ID_Incidencia INT PRIMARY KEY,</w:t>
      </w:r>
    </w:p>
    <w:p w14:paraId="4E6C6D1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ID_Cliente INT,</w:t>
      </w:r>
    </w:p>
    <w:p w14:paraId="30A1337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ID_Maquina INT,</w:t>
      </w:r>
    </w:p>
    <w:p w14:paraId="3340413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Fecha_Incidencia DATE,</w:t>
      </w:r>
    </w:p>
    <w:p w14:paraId="43136EF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Descripcion TEXT,</w:t>
      </w:r>
    </w:p>
    <w:p w14:paraId="5B93ECB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Estado VARCHAR(50),</w:t>
      </w:r>
    </w:p>
    <w:p w14:paraId="54ED082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Prioridad VARCHAR(20),</w:t>
      </w:r>
    </w:p>
    <w:p w14:paraId="245F0B6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(ID_Cliente) REFERENCES CLIENTES(ID_Cliente)</w:t>
      </w:r>
    </w:p>
    <w:p w14:paraId="6D442CB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SET NULL ON UPDATE CASCADE,</w:t>
      </w:r>
    </w:p>
    <w:p w14:paraId="6B74C704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(ID_Maquina) REFERENCES MAQUINAS(ID_Maquina)</w:t>
      </w:r>
    </w:p>
    <w:p w14:paraId="7A03D09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SET NULL ON UPDATE CASCADE</w:t>
      </w:r>
    </w:p>
    <w:p w14:paraId="7F65756F" w14:textId="44ED3EA5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72572206" w14:textId="2464BE29" w:rsidR="00C74AAF" w:rsidRDefault="00C74AAF" w:rsidP="00C74AAF">
      <w:pPr>
        <w:rPr>
          <w:b/>
          <w:color w:val="5B9BD5" w:themeColor="accent5"/>
          <w:lang w:val="gl-ES"/>
        </w:rPr>
      </w:pPr>
    </w:p>
    <w:p w14:paraId="01DDD7C1" w14:textId="7DCBF0B3" w:rsidR="00085677" w:rsidRPr="00085677" w:rsidRDefault="009466C6" w:rsidP="009466C6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</w:t>
      </w:r>
      <w:r w:rsidR="00EC02DC" w:rsidRPr="00E24289">
        <w:rPr>
          <w:b/>
          <w:i/>
          <w:color w:val="000000" w:themeColor="text1"/>
          <w:lang w:val="gl-ES"/>
        </w:rPr>
        <w:t>Incidencias</w:t>
      </w:r>
      <w:r w:rsidRPr="00E24289">
        <w:rPr>
          <w:b/>
          <w:i/>
          <w:color w:val="000000" w:themeColor="text1"/>
          <w:lang w:val="gl-ES"/>
        </w:rPr>
        <w:t xml:space="preserve"> ”, referenciada a la tabla</w:t>
      </w:r>
      <w:r w:rsidR="00EC02DC" w:rsidRPr="00E24289">
        <w:rPr>
          <w:b/>
          <w:i/>
          <w:color w:val="000000" w:themeColor="text1"/>
          <w:lang w:val="gl-ES"/>
        </w:rPr>
        <w:t xml:space="preserve"> Clientes y Máquinas para llevar listado a que cliente y máquinas corresponde cada incidencia</w:t>
      </w:r>
      <w:r w:rsidRPr="00E24289">
        <w:rPr>
          <w:b/>
          <w:i/>
          <w:color w:val="000000" w:themeColor="text1"/>
          <w:lang w:val="gl-ES"/>
        </w:rPr>
        <w:t xml:space="preserve">, uso de actualización en cascada y </w:t>
      </w:r>
      <w:r w:rsidR="005C1BA4" w:rsidRPr="00E24289">
        <w:rPr>
          <w:b/>
          <w:i/>
          <w:color w:val="000000" w:themeColor="text1"/>
          <w:lang w:val="gl-ES"/>
        </w:rPr>
        <w:t>eliminación</w:t>
      </w:r>
      <w:r w:rsidRPr="00E24289">
        <w:rPr>
          <w:b/>
          <w:i/>
          <w:color w:val="000000" w:themeColor="text1"/>
          <w:lang w:val="gl-ES"/>
        </w:rPr>
        <w:t xml:space="preserve"> dejando a null.</w:t>
      </w:r>
    </w:p>
    <w:p w14:paraId="4FBD75F8" w14:textId="77777777" w:rsidR="00085677" w:rsidRPr="009466C6" w:rsidRDefault="00085677" w:rsidP="009466C6">
      <w:pPr>
        <w:rPr>
          <w:color w:val="000000" w:themeColor="text1"/>
          <w:lang w:val="gl-ES"/>
        </w:rPr>
      </w:pPr>
    </w:p>
    <w:p w14:paraId="13C14661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DOCUMENTACION_TECNICA (</w:t>
      </w:r>
    </w:p>
    <w:p w14:paraId="78B5B700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ID_Documento INT PRIMARY KEY,</w:t>
      </w:r>
    </w:p>
    <w:p w14:paraId="6E3A6AF1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ID_Proyecto INT,</w:t>
      </w:r>
    </w:p>
    <w:p w14:paraId="522587C6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ID_Maquina INT,</w:t>
      </w:r>
    </w:p>
    <w:p w14:paraId="04D6AA40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Tipo_Documento VARCHAR(50),</w:t>
      </w:r>
    </w:p>
    <w:p w14:paraId="3A4DFB45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Version VARCHAR(20),</w:t>
      </w:r>
    </w:p>
    <w:p w14:paraId="5CAD4B60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Fecha_Creacion DATE,</w:t>
      </w:r>
    </w:p>
    <w:p w14:paraId="7F317C63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Ubicacion_Archivo VARCHAR(255),</w:t>
      </w:r>
    </w:p>
    <w:p w14:paraId="287DCBFD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(ID_Proyecto) REFERENCES PROYECTOS(ID_Proyecto)</w:t>
      </w:r>
    </w:p>
    <w:p w14:paraId="7D0783A5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SET NULL ON UPDATE CASCADE,</w:t>
      </w:r>
    </w:p>
    <w:p w14:paraId="24524FDF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(ID_Maquina) REFERENCES MAQUINAS(ID_Maquina)</w:t>
      </w:r>
    </w:p>
    <w:p w14:paraId="04CEEC77" w14:textId="77777777" w:rsidR="00C74AAF" w:rsidRPr="00C74AAF" w:rsidRDefault="00C74AAF" w:rsidP="00E24289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SET NULL ON UPDATE CASCADE</w:t>
      </w:r>
    </w:p>
    <w:p w14:paraId="1D2839A9" w14:textId="1B057A26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39A1ACEF" w14:textId="65A18D18" w:rsidR="00EC02DC" w:rsidRPr="00E24289" w:rsidRDefault="00EC02DC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lastRenderedPageBreak/>
        <w:t xml:space="preserve">Comando para la creación de la tabla “Documentación_Técnica ”, referenciada a la tabla </w:t>
      </w:r>
      <w:r w:rsidR="00E010AB" w:rsidRPr="00E24289">
        <w:rPr>
          <w:b/>
          <w:i/>
          <w:color w:val="000000" w:themeColor="text1"/>
          <w:lang w:val="gl-ES"/>
        </w:rPr>
        <w:t>Proyecto</w:t>
      </w:r>
      <w:r w:rsidRPr="00E24289">
        <w:rPr>
          <w:b/>
          <w:i/>
          <w:color w:val="000000" w:themeColor="text1"/>
          <w:lang w:val="gl-ES"/>
        </w:rPr>
        <w:t xml:space="preserve"> y Máquinas para llevar listado </w:t>
      </w:r>
      <w:r w:rsidR="00E010AB" w:rsidRPr="00E24289">
        <w:rPr>
          <w:b/>
          <w:i/>
          <w:color w:val="000000" w:themeColor="text1"/>
          <w:lang w:val="gl-ES"/>
        </w:rPr>
        <w:t xml:space="preserve">las documentaciones de los proyectos y sus máquinas, </w:t>
      </w:r>
      <w:r w:rsidRPr="00E24289">
        <w:rPr>
          <w:b/>
          <w:i/>
          <w:color w:val="000000" w:themeColor="text1"/>
          <w:lang w:val="gl-ES"/>
        </w:rPr>
        <w:t xml:space="preserve">uso de actualización en cascada y </w:t>
      </w:r>
      <w:r w:rsidR="005C1BA4" w:rsidRPr="00E24289">
        <w:rPr>
          <w:b/>
          <w:i/>
          <w:color w:val="000000" w:themeColor="text1"/>
          <w:lang w:val="gl-ES"/>
        </w:rPr>
        <w:t>eliminación</w:t>
      </w:r>
      <w:r w:rsidRPr="00E24289">
        <w:rPr>
          <w:b/>
          <w:i/>
          <w:color w:val="000000" w:themeColor="text1"/>
          <w:lang w:val="gl-ES"/>
        </w:rPr>
        <w:t xml:space="preserve"> dejando a null.</w:t>
      </w:r>
    </w:p>
    <w:p w14:paraId="7374B593" w14:textId="333DAB05" w:rsidR="00EC02DC" w:rsidRPr="00E010AB" w:rsidRDefault="00EC02DC" w:rsidP="00E010AB">
      <w:pPr>
        <w:rPr>
          <w:color w:val="000000" w:themeColor="text1"/>
          <w:lang w:val="gl-ES"/>
        </w:rPr>
      </w:pPr>
    </w:p>
    <w:p w14:paraId="2B38C40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PRESUPUESTOS (</w:t>
      </w:r>
    </w:p>
    <w:p w14:paraId="3BC57D9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ID_Presupuesto INT PRIMARY KEY,</w:t>
      </w:r>
    </w:p>
    <w:p w14:paraId="226FC80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ID_Cliente INT,</w:t>
      </w:r>
    </w:p>
    <w:p w14:paraId="355A450F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Fecha_Emision DATE,</w:t>
      </w:r>
    </w:p>
    <w:p w14:paraId="63181BF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Validez DATE,</w:t>
      </w:r>
    </w:p>
    <w:p w14:paraId="2EF6234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Estado VARCHAR(50),</w:t>
      </w:r>
    </w:p>
    <w:p w14:paraId="33B361D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Monto_Total DECIMAL(10,2),</w:t>
      </w:r>
    </w:p>
    <w:p w14:paraId="03BE085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(ID_Cliente) REFERENCES CLIENTES(ID_Cliente)</w:t>
      </w:r>
    </w:p>
    <w:p w14:paraId="2C51EBA3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SET NULL ON UPDATE CASCADE</w:t>
      </w:r>
    </w:p>
    <w:p w14:paraId="5DC98861" w14:textId="09DCA382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7079676C" w14:textId="7C819916" w:rsidR="00E010AB" w:rsidRDefault="00E010AB" w:rsidP="00C74AAF">
      <w:pPr>
        <w:rPr>
          <w:b/>
          <w:color w:val="5B9BD5" w:themeColor="accent5"/>
          <w:lang w:val="gl-ES"/>
        </w:rPr>
      </w:pPr>
    </w:p>
    <w:p w14:paraId="6F3AECB9" w14:textId="5E9D8937" w:rsidR="00E010AB" w:rsidRPr="00E24289" w:rsidRDefault="00E010AB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 xml:space="preserve">Comando para la creación de la tabla “Presupuestos ”, referenciada a la tabla Clientes para saber a que cliente corresponde cada presupuesto de un proyecto, uso de actualización en cascada y </w:t>
      </w:r>
      <w:r w:rsidR="005C1BA4" w:rsidRPr="00E24289">
        <w:rPr>
          <w:b/>
          <w:i/>
          <w:color w:val="000000" w:themeColor="text1"/>
          <w:lang w:val="gl-ES"/>
        </w:rPr>
        <w:t>eliminación</w:t>
      </w:r>
      <w:r w:rsidRPr="00E24289">
        <w:rPr>
          <w:b/>
          <w:i/>
          <w:color w:val="000000" w:themeColor="text1"/>
          <w:lang w:val="gl-ES"/>
        </w:rPr>
        <w:t xml:space="preserve"> dejando a null.</w:t>
      </w:r>
    </w:p>
    <w:p w14:paraId="1781EBF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</w:p>
    <w:p w14:paraId="6E46772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FACTURAS (</w:t>
      </w:r>
    </w:p>
    <w:p w14:paraId="2056599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ID_Factura INT PRIMARY KEY,</w:t>
      </w:r>
    </w:p>
    <w:p w14:paraId="2BB75C0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ID_Proyecto INT,</w:t>
      </w:r>
    </w:p>
    <w:p w14:paraId="34517904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Fecha_Emision DATE,</w:t>
      </w:r>
    </w:p>
    <w:p w14:paraId="349C6273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Fecha_Vencimiento DATE,</w:t>
      </w:r>
    </w:p>
    <w:p w14:paraId="6E79A10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Estado_Pago VARCHAR(50),</w:t>
      </w:r>
    </w:p>
    <w:p w14:paraId="4B228B4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Monto_Total DECIMAL(10,2),</w:t>
      </w:r>
    </w:p>
    <w:p w14:paraId="07466D54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(ID_Proyecto) REFERENCES PROYECTOS(ID_Proyecto)</w:t>
      </w:r>
    </w:p>
    <w:p w14:paraId="33DCE20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SET NULL ON UPDATE CASCADE</w:t>
      </w:r>
    </w:p>
    <w:p w14:paraId="3BD79DA1" w14:textId="03E01D09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47C68F00" w14:textId="2768DDB3" w:rsidR="00E010AB" w:rsidRDefault="00E010AB" w:rsidP="00C74AAF">
      <w:pPr>
        <w:rPr>
          <w:b/>
          <w:color w:val="5B9BD5" w:themeColor="accent5"/>
          <w:lang w:val="gl-ES"/>
        </w:rPr>
      </w:pPr>
    </w:p>
    <w:p w14:paraId="53677032" w14:textId="109EBDA9" w:rsidR="00E010AB" w:rsidRPr="00E24289" w:rsidRDefault="00E010AB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 xml:space="preserve">Comando para la creación de la tabla “Facturas ”, referenciada a la tabla Proyectos para guardar las facturas de los proyectos, uso de actualización en cascada y </w:t>
      </w:r>
      <w:r w:rsidR="005C1BA4" w:rsidRPr="00E24289">
        <w:rPr>
          <w:b/>
          <w:i/>
          <w:color w:val="000000" w:themeColor="text1"/>
          <w:lang w:val="gl-ES"/>
        </w:rPr>
        <w:t>eliminación</w:t>
      </w:r>
      <w:r w:rsidRPr="00E24289">
        <w:rPr>
          <w:b/>
          <w:i/>
          <w:color w:val="000000" w:themeColor="text1"/>
          <w:lang w:val="gl-ES"/>
        </w:rPr>
        <w:t xml:space="preserve"> dejando a null.</w:t>
      </w:r>
    </w:p>
    <w:p w14:paraId="59C6EBB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</w:p>
    <w:p w14:paraId="3F4E07ED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PROVEEDORES (</w:t>
      </w:r>
    </w:p>
    <w:p w14:paraId="2F92E24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ID_Proveedor INT PRIMARY KEY,</w:t>
      </w:r>
    </w:p>
    <w:p w14:paraId="30FF3C5F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Nombre_Empresa VARCHAR(100),</w:t>
      </w:r>
    </w:p>
    <w:p w14:paraId="4ABBD10B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CIF VARCHAR(20),</w:t>
      </w:r>
    </w:p>
    <w:p w14:paraId="224F663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Dirección VARCHAR(200),</w:t>
      </w:r>
    </w:p>
    <w:p w14:paraId="5B122ACB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Teléfono VARCHAR(20),</w:t>
      </w:r>
    </w:p>
    <w:p w14:paraId="63009884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Email VARCHAR(100),</w:t>
      </w:r>
    </w:p>
    <w:p w14:paraId="28E7F9F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Persona_Contacto VARCHAR(100)</w:t>
      </w:r>
    </w:p>
    <w:p w14:paraId="20D32CE3" w14:textId="785D849E" w:rsidR="00085677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22972051" w14:textId="61B778D3" w:rsidR="00E010AB" w:rsidRPr="00E24289" w:rsidRDefault="00E010AB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“Proveedores ”,</w:t>
      </w:r>
    </w:p>
    <w:p w14:paraId="0E00A8FB" w14:textId="36B5892D" w:rsidR="00CA47E0" w:rsidRDefault="00CA47E0" w:rsidP="00C74AAF">
      <w:pPr>
        <w:rPr>
          <w:b/>
          <w:color w:val="5B9BD5" w:themeColor="accent5"/>
          <w:lang w:val="gl-ES"/>
        </w:rPr>
      </w:pPr>
    </w:p>
    <w:p w14:paraId="6D5C4CDA" w14:textId="08FD284E" w:rsidR="00085677" w:rsidRDefault="00085677" w:rsidP="00C74AAF">
      <w:pPr>
        <w:rPr>
          <w:b/>
          <w:color w:val="5B9BD5" w:themeColor="accent5"/>
          <w:lang w:val="gl-ES"/>
        </w:rPr>
      </w:pPr>
    </w:p>
    <w:p w14:paraId="72FFFB65" w14:textId="77777777" w:rsidR="00085677" w:rsidRPr="00C74AAF" w:rsidRDefault="00085677" w:rsidP="00C74AAF">
      <w:pPr>
        <w:rPr>
          <w:b/>
          <w:color w:val="5B9BD5" w:themeColor="accent5"/>
          <w:lang w:val="gl-ES"/>
        </w:rPr>
      </w:pPr>
    </w:p>
    <w:p w14:paraId="520E7B8D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PEDIDOS (</w:t>
      </w:r>
    </w:p>
    <w:p w14:paraId="10A6B3BB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ID_Pedido INT PRIMARY KEY,</w:t>
      </w:r>
    </w:p>
    <w:p w14:paraId="6649C8CD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ID_Proveedor INT,</w:t>
      </w:r>
    </w:p>
    <w:p w14:paraId="37A93F5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Fecha_Pedido DATE,</w:t>
      </w:r>
    </w:p>
    <w:p w14:paraId="72EF781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Estado VARCHAR(50),</w:t>
      </w:r>
    </w:p>
    <w:p w14:paraId="67DE1C5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Fecha_Entrega_Prevista DATE,</w:t>
      </w:r>
    </w:p>
    <w:p w14:paraId="4EF2DCBF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Fecha_Entrega_Real DATE,</w:t>
      </w:r>
    </w:p>
    <w:p w14:paraId="560B77BB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Monto_Total DECIMAL(10,2),</w:t>
      </w:r>
    </w:p>
    <w:p w14:paraId="10FD33CD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Numero_Factura_Proveedor VARCHAR(50),</w:t>
      </w:r>
    </w:p>
    <w:p w14:paraId="5CB9046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(ID_Proveedor) REFERENCES PROVEEDORES(ID_Proveedor)</w:t>
      </w:r>
    </w:p>
    <w:p w14:paraId="40EAE7D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SET NULL ON UPDATE CASCADE</w:t>
      </w:r>
    </w:p>
    <w:p w14:paraId="0ECC1532" w14:textId="56A33342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4DF24770" w14:textId="62AB7312" w:rsidR="00E010AB" w:rsidRDefault="00E010AB" w:rsidP="00C74AAF">
      <w:pPr>
        <w:rPr>
          <w:b/>
          <w:color w:val="5B9BD5" w:themeColor="accent5"/>
          <w:lang w:val="gl-ES"/>
        </w:rPr>
      </w:pPr>
    </w:p>
    <w:p w14:paraId="4655D197" w14:textId="3C2BCE22" w:rsidR="00C74AAF" w:rsidRDefault="00E010AB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 xml:space="preserve">Comando para la creación de la tabla “Proveedores ”, referenciada a la tabla Proveedor para saber quien es el vendedor de cada pedido, uso de actualización en cascada y </w:t>
      </w:r>
      <w:r w:rsidR="005C1BA4" w:rsidRPr="00E24289">
        <w:rPr>
          <w:b/>
          <w:i/>
          <w:color w:val="000000" w:themeColor="text1"/>
          <w:lang w:val="gl-ES"/>
        </w:rPr>
        <w:t>eliminación</w:t>
      </w:r>
      <w:r w:rsidRPr="00E24289">
        <w:rPr>
          <w:b/>
          <w:i/>
          <w:color w:val="000000" w:themeColor="text1"/>
          <w:lang w:val="gl-ES"/>
        </w:rPr>
        <w:t xml:space="preserve"> dejando a null.</w:t>
      </w:r>
    </w:p>
    <w:p w14:paraId="778FCF61" w14:textId="13DDF632" w:rsidR="00CA47E0" w:rsidRDefault="00CA47E0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453A96AF" w14:textId="77777777" w:rsidR="00085677" w:rsidRPr="00E24289" w:rsidRDefault="00085677" w:rsidP="00CA47E0">
      <w:pPr>
        <w:pStyle w:val="Prrafodelista"/>
        <w:jc w:val="both"/>
        <w:rPr>
          <w:b/>
          <w:i/>
          <w:color w:val="000000" w:themeColor="text1"/>
          <w:lang w:val="gl-ES"/>
        </w:rPr>
      </w:pPr>
    </w:p>
    <w:p w14:paraId="6556710F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lastRenderedPageBreak/>
        <w:t>CREATE TABLE PEDIDOS_COMPONENTES (</w:t>
      </w:r>
    </w:p>
    <w:p w14:paraId="403C392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ID_Pedido INT,</w:t>
      </w:r>
    </w:p>
    <w:p w14:paraId="616A15F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ID_Componente INT,</w:t>
      </w:r>
    </w:p>
    <w:p w14:paraId="3DD97B6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Cantidad INT,</w:t>
      </w:r>
    </w:p>
    <w:p w14:paraId="5B60BE24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Precio_Unitario DECIMAL(10,2),</w:t>
      </w:r>
    </w:p>
    <w:p w14:paraId="296B581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Estado_Linea VARCHAR(50),</w:t>
      </w:r>
    </w:p>
    <w:p w14:paraId="161F9BF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PRIMARY KEY (ID_Pedido, ID_Componente),</w:t>
      </w:r>
    </w:p>
    <w:p w14:paraId="55AE0C6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(ID_Pedido) REFERENCES PEDIDOS(ID_Pedido)</w:t>
      </w:r>
    </w:p>
    <w:p w14:paraId="111E601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CASCADE,</w:t>
      </w:r>
    </w:p>
    <w:p w14:paraId="55597E04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(ID_Componente) REFERENCES COMPONENTES(ID_Componente)</w:t>
      </w:r>
    </w:p>
    <w:p w14:paraId="65443E9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</w:t>
      </w:r>
    </w:p>
    <w:p w14:paraId="0622DABD" w14:textId="301AAE92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0AA7DFB9" w14:textId="653E7706" w:rsidR="00E010AB" w:rsidRDefault="00E010AB" w:rsidP="00C74AAF">
      <w:pPr>
        <w:rPr>
          <w:b/>
          <w:color w:val="5B9BD5" w:themeColor="accent5"/>
          <w:lang w:val="gl-ES"/>
        </w:rPr>
      </w:pPr>
    </w:p>
    <w:p w14:paraId="43EB94C2" w14:textId="55EF3477" w:rsidR="00E010AB" w:rsidRPr="00E24289" w:rsidRDefault="00E010AB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“Pedidos_Componentes ”, referenciada a la tabla Pedidos y Componentes para saber que componentes pertenecen a cada pedido</w:t>
      </w:r>
      <w:r w:rsidR="005C1BA4" w:rsidRPr="00E24289">
        <w:rPr>
          <w:b/>
          <w:i/>
          <w:color w:val="000000" w:themeColor="text1"/>
          <w:lang w:val="gl-ES"/>
        </w:rPr>
        <w:t>,</w:t>
      </w:r>
      <w:r w:rsidRPr="00E24289">
        <w:rPr>
          <w:b/>
          <w:i/>
          <w:color w:val="000000" w:themeColor="text1"/>
          <w:lang w:val="gl-ES"/>
        </w:rPr>
        <w:t xml:space="preserve"> uso de actualización y eliminación en cascada.</w:t>
      </w:r>
    </w:p>
    <w:p w14:paraId="022E4600" w14:textId="6313C50E" w:rsidR="00C74AAF" w:rsidRPr="00C74AAF" w:rsidRDefault="00C74AAF" w:rsidP="00C74AAF">
      <w:pPr>
        <w:rPr>
          <w:b/>
          <w:color w:val="5B9BD5" w:themeColor="accent5"/>
          <w:lang w:val="gl-ES"/>
        </w:rPr>
      </w:pPr>
    </w:p>
    <w:p w14:paraId="4440307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GARANTIAS (</w:t>
      </w:r>
    </w:p>
    <w:p w14:paraId="6D8FFD2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ID_Garantia INT PRIMARY KEY,</w:t>
      </w:r>
    </w:p>
    <w:p w14:paraId="47EEB8C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ID_Maquina INT,</w:t>
      </w:r>
    </w:p>
    <w:p w14:paraId="2C3453D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Fecha_Inicio DATE,</w:t>
      </w:r>
    </w:p>
    <w:p w14:paraId="6E80F78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Fecha_Fin DATE,</w:t>
      </w:r>
    </w:p>
    <w:p w14:paraId="64A4FE7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Condiciones TEXT,</w:t>
      </w:r>
    </w:p>
    <w:p w14:paraId="28C3D269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Estado VARCHAR(50),</w:t>
      </w:r>
    </w:p>
    <w:p w14:paraId="7B6BC72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(ID_Maquina) REFERENCES MAQUINAS(ID_Maquina)</w:t>
      </w:r>
    </w:p>
    <w:p w14:paraId="70C5230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</w:t>
      </w:r>
    </w:p>
    <w:p w14:paraId="55DD8BFF" w14:textId="044E86BC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539382C2" w14:textId="5D0C299C" w:rsidR="00E010AB" w:rsidRDefault="00E010AB" w:rsidP="00C74AAF">
      <w:pPr>
        <w:rPr>
          <w:b/>
          <w:color w:val="5B9BD5" w:themeColor="accent5"/>
          <w:lang w:val="gl-ES"/>
        </w:rPr>
      </w:pPr>
    </w:p>
    <w:p w14:paraId="76358187" w14:textId="02FEF576" w:rsidR="00E010AB" w:rsidRPr="00E24289" w:rsidRDefault="00E010AB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 xml:space="preserve">Comando para la creación de la tabla “Garantías ”, referenciada a la tabla Máquina para saber a que máquina le pertenece cada garantía o su estado, </w:t>
      </w:r>
      <w:r w:rsidR="005C1BA4" w:rsidRPr="00E24289">
        <w:rPr>
          <w:b/>
          <w:i/>
          <w:color w:val="000000" w:themeColor="text1"/>
          <w:lang w:val="gl-ES"/>
        </w:rPr>
        <w:t>uso de actualización y eliminación en cascada.</w:t>
      </w:r>
    </w:p>
    <w:p w14:paraId="2F50A85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</w:p>
    <w:p w14:paraId="4457620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lastRenderedPageBreak/>
        <w:t>CREATE TABLE FORMACIONES (</w:t>
      </w:r>
    </w:p>
    <w:p w14:paraId="6759995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ID_Formacion INT PRIMARY KEY,</w:t>
      </w:r>
    </w:p>
    <w:p w14:paraId="735D5C4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Nombre_Curso VARCHAR(100),</w:t>
      </w:r>
    </w:p>
    <w:p w14:paraId="5FAAD5C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Fecha_Inicio DATE,</w:t>
      </w:r>
    </w:p>
    <w:p w14:paraId="37D925F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Fecha_Fin DATE,</w:t>
      </w:r>
    </w:p>
    <w:p w14:paraId="20923E5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Instructor VARCHAR(100),</w:t>
      </w:r>
    </w:p>
    <w:p w14:paraId="256D44C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Tipo_Formacion VARCHAR(50)</w:t>
      </w:r>
    </w:p>
    <w:p w14:paraId="6BF4453B" w14:textId="606DBF41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75EC23C5" w14:textId="77777777" w:rsidR="00085677" w:rsidRDefault="00085677" w:rsidP="00C74AAF">
      <w:pPr>
        <w:rPr>
          <w:b/>
          <w:color w:val="5B9BD5" w:themeColor="accent5"/>
          <w:lang w:val="gl-ES"/>
        </w:rPr>
      </w:pPr>
    </w:p>
    <w:p w14:paraId="30F5EBDC" w14:textId="70C3F706" w:rsidR="00E010AB" w:rsidRPr="00E24289" w:rsidRDefault="00E010AB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“Formaciones ”,</w:t>
      </w:r>
    </w:p>
    <w:p w14:paraId="71B2EDE6" w14:textId="77777777" w:rsidR="00085677" w:rsidRPr="00C74AAF" w:rsidRDefault="00085677" w:rsidP="00C74AAF">
      <w:pPr>
        <w:rPr>
          <w:b/>
          <w:color w:val="5B9BD5" w:themeColor="accent5"/>
          <w:lang w:val="gl-ES"/>
        </w:rPr>
      </w:pPr>
    </w:p>
    <w:p w14:paraId="424CA2E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EMPLEADOS_FORMACION (</w:t>
      </w:r>
    </w:p>
    <w:p w14:paraId="11121358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ID_Empleado INT,</w:t>
      </w:r>
    </w:p>
    <w:p w14:paraId="7D7CDCE0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ID_Formacion INT,</w:t>
      </w:r>
    </w:p>
    <w:p w14:paraId="3A32694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Fecha_Completado DATE,</w:t>
      </w:r>
    </w:p>
    <w:p w14:paraId="3AFD6B7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Calificacion VARCHAR(20),</w:t>
      </w:r>
    </w:p>
    <w:p w14:paraId="271151B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PRIMARY KEY (ID_Empleado, ID_Formacion),</w:t>
      </w:r>
    </w:p>
    <w:p w14:paraId="5E78688A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(ID_Empleado) REFERENCES EMPLEADOS(ID_Empleado)</w:t>
      </w:r>
    </w:p>
    <w:p w14:paraId="4C4F638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CASCADE,</w:t>
      </w:r>
    </w:p>
    <w:p w14:paraId="1CAA136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(ID_Formacion) REFERENCES FORMACIONES(ID_Formacion)</w:t>
      </w:r>
    </w:p>
    <w:p w14:paraId="43B621D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</w:t>
      </w:r>
    </w:p>
    <w:p w14:paraId="61C9943C" w14:textId="3C567F9A" w:rsidR="00CA47E0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10B2BC32" w14:textId="77777777" w:rsidR="005C1BA4" w:rsidRPr="00E24289" w:rsidRDefault="005C1BA4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“Empleados_Formación ”, referenciada a la tabla</w:t>
      </w:r>
    </w:p>
    <w:p w14:paraId="76F0BEF0" w14:textId="46D2F1B5" w:rsidR="005C1BA4" w:rsidRPr="00E24289" w:rsidRDefault="005C1BA4" w:rsidP="00E24289">
      <w:pPr>
        <w:pStyle w:val="Prrafodelista"/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Empleados y Formaciones para saber que formación tiene cada empleado de la empresa, uso de actualización y eliminación en cascada.</w:t>
      </w:r>
    </w:p>
    <w:p w14:paraId="22DF1DB4" w14:textId="73B38C17" w:rsidR="005C1BA4" w:rsidRDefault="005C1BA4" w:rsidP="00C74AAF">
      <w:pPr>
        <w:rPr>
          <w:b/>
          <w:color w:val="5B9BD5" w:themeColor="accent5"/>
          <w:lang w:val="gl-ES"/>
        </w:rPr>
      </w:pPr>
    </w:p>
    <w:p w14:paraId="4A124A5D" w14:textId="3ABB9CF0" w:rsidR="00085677" w:rsidRDefault="00085677" w:rsidP="00C74AAF">
      <w:pPr>
        <w:rPr>
          <w:b/>
          <w:color w:val="5B9BD5" w:themeColor="accent5"/>
          <w:lang w:val="gl-ES"/>
        </w:rPr>
      </w:pPr>
    </w:p>
    <w:p w14:paraId="4A808425" w14:textId="3F5A5AEE" w:rsidR="00085677" w:rsidRDefault="00085677" w:rsidP="00C74AAF">
      <w:pPr>
        <w:rPr>
          <w:b/>
          <w:color w:val="5B9BD5" w:themeColor="accent5"/>
          <w:lang w:val="gl-ES"/>
        </w:rPr>
      </w:pPr>
    </w:p>
    <w:p w14:paraId="085F2DFD" w14:textId="4673E800" w:rsidR="00085677" w:rsidRDefault="00085677" w:rsidP="00C74AAF">
      <w:pPr>
        <w:rPr>
          <w:b/>
          <w:color w:val="5B9BD5" w:themeColor="accent5"/>
          <w:lang w:val="gl-ES"/>
        </w:rPr>
      </w:pPr>
    </w:p>
    <w:p w14:paraId="67981E77" w14:textId="51D5AC99" w:rsidR="00085677" w:rsidRDefault="00085677" w:rsidP="00C74AAF">
      <w:pPr>
        <w:rPr>
          <w:b/>
          <w:color w:val="5B9BD5" w:themeColor="accent5"/>
          <w:lang w:val="gl-ES"/>
        </w:rPr>
      </w:pPr>
    </w:p>
    <w:p w14:paraId="0D4B3C9B" w14:textId="1A60C3AD" w:rsidR="00085677" w:rsidRDefault="00085677" w:rsidP="00C74AAF">
      <w:pPr>
        <w:rPr>
          <w:b/>
          <w:color w:val="5B9BD5" w:themeColor="accent5"/>
          <w:lang w:val="gl-ES"/>
        </w:rPr>
      </w:pPr>
    </w:p>
    <w:p w14:paraId="0D3F94A0" w14:textId="77777777" w:rsidR="00085677" w:rsidRPr="00C74AAF" w:rsidRDefault="00085677" w:rsidP="00C74AAF">
      <w:pPr>
        <w:rPr>
          <w:b/>
          <w:color w:val="5B9BD5" w:themeColor="accent5"/>
          <w:lang w:val="gl-ES"/>
        </w:rPr>
      </w:pPr>
    </w:p>
    <w:p w14:paraId="2604111B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lastRenderedPageBreak/>
        <w:t>CREATE TABLE CERTIFICACIONES (</w:t>
      </w:r>
    </w:p>
    <w:p w14:paraId="05110FF4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ID_Certificacion INT PRIMARY KEY,</w:t>
      </w:r>
    </w:p>
    <w:p w14:paraId="7A9DC0A1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ID_Empleado INT,</w:t>
      </w:r>
    </w:p>
    <w:p w14:paraId="10F3DB26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Nombre VARCHAR(100),</w:t>
      </w:r>
    </w:p>
    <w:p w14:paraId="762B019D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Fecha_Emision DATE,</w:t>
      </w:r>
    </w:p>
    <w:p w14:paraId="6AE9E8C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Fecha_Vencimiento DATE,</w:t>
      </w:r>
    </w:p>
    <w:p w14:paraId="2A9521F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Entidad_Emisora VARCHAR(100),</w:t>
      </w:r>
    </w:p>
    <w:p w14:paraId="3644052D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Estado VARCHAR(50),</w:t>
      </w:r>
    </w:p>
    <w:p w14:paraId="6A87550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(ID_Empleado) REFERENCES EMPLEADOS(ID_Empleado)</w:t>
      </w:r>
    </w:p>
    <w:p w14:paraId="64D5EAE5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UPDATE CASCADE</w:t>
      </w:r>
    </w:p>
    <w:p w14:paraId="7DA14EF8" w14:textId="64834E24" w:rsid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67828591" w14:textId="77777777" w:rsidR="00085677" w:rsidRDefault="00085677" w:rsidP="00C74AAF">
      <w:pPr>
        <w:rPr>
          <w:b/>
          <w:color w:val="5B9BD5" w:themeColor="accent5"/>
          <w:lang w:val="gl-ES"/>
        </w:rPr>
      </w:pPr>
    </w:p>
    <w:p w14:paraId="49623AA2" w14:textId="59D4912A" w:rsidR="005C1BA4" w:rsidRPr="00E24289" w:rsidRDefault="005C1BA4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“Certificaciones ”, referenciada a la tabla Empleados para saber si la formación de estes esta certificada correctamente, uso de actualización y eliminación en cascada.</w:t>
      </w:r>
    </w:p>
    <w:p w14:paraId="305F82FF" w14:textId="5D6A083E" w:rsidR="00C74AAF" w:rsidRDefault="00C74AAF" w:rsidP="00C74AAF">
      <w:pPr>
        <w:rPr>
          <w:b/>
          <w:color w:val="5B9BD5" w:themeColor="accent5"/>
          <w:lang w:val="gl-ES"/>
        </w:rPr>
      </w:pPr>
    </w:p>
    <w:p w14:paraId="47CB0F6F" w14:textId="77777777" w:rsidR="00CA47E0" w:rsidRPr="00C74AAF" w:rsidRDefault="00CA47E0" w:rsidP="00C74AAF">
      <w:pPr>
        <w:rPr>
          <w:b/>
          <w:color w:val="5B9BD5" w:themeColor="accent5"/>
          <w:lang w:val="gl-ES"/>
        </w:rPr>
      </w:pPr>
    </w:p>
    <w:p w14:paraId="5B3130B3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CREATE TABLE HORARIOS_SERVICIO_TECNICO (</w:t>
      </w:r>
    </w:p>
    <w:p w14:paraId="0926287C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ID_Horario INT PRIMARY KEY,</w:t>
      </w:r>
    </w:p>
    <w:p w14:paraId="17EBCE47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ID_Empleado INT,</w:t>
      </w:r>
    </w:p>
    <w:p w14:paraId="4C553A3B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Fecha DATE,</w:t>
      </w:r>
    </w:p>
    <w:p w14:paraId="7CA7CB5D" w14:textId="34D8A6E0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Turno VARCHAR(20),</w:t>
      </w:r>
      <w:r w:rsidR="006D44E1">
        <w:rPr>
          <w:b/>
          <w:color w:val="5B9BD5" w:themeColor="accent5"/>
          <w:lang w:val="gl-ES"/>
        </w:rPr>
        <w:t xml:space="preserve"> </w:t>
      </w:r>
    </w:p>
    <w:p w14:paraId="4C319822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Disponibilidad VARCHAR(50),</w:t>
      </w:r>
    </w:p>
    <w:p w14:paraId="25A6392E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FOREIGN KEY (ID_Empleado) REFERENCES EMPLEADOS(ID_Empleado)</w:t>
      </w:r>
    </w:p>
    <w:p w14:paraId="74EC519B" w14:textId="77777777" w:rsidR="00C74AAF" w:rsidRPr="00C74AAF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 xml:space="preserve">    ON DELETE CASCADE ON UP</w:t>
      </w:r>
      <w:r w:rsidRPr="00E24289">
        <w:rPr>
          <w:b/>
          <w:color w:val="5B9BD5" w:themeColor="accent5"/>
          <w:lang w:val="gl-ES"/>
        </w:rPr>
        <w:t xml:space="preserve">DATE </w:t>
      </w:r>
      <w:r w:rsidRPr="00C74AAF">
        <w:rPr>
          <w:b/>
          <w:color w:val="5B9BD5" w:themeColor="accent5"/>
          <w:lang w:val="gl-ES"/>
        </w:rPr>
        <w:t>CASCADE</w:t>
      </w:r>
    </w:p>
    <w:p w14:paraId="3A1F38FE" w14:textId="675693BC" w:rsidR="00CA47E0" w:rsidRDefault="00C74AAF" w:rsidP="00C74AAF">
      <w:pPr>
        <w:rPr>
          <w:b/>
          <w:color w:val="5B9BD5" w:themeColor="accent5"/>
          <w:lang w:val="gl-ES"/>
        </w:rPr>
      </w:pPr>
      <w:r w:rsidRPr="00C74AAF">
        <w:rPr>
          <w:b/>
          <w:color w:val="5B9BD5" w:themeColor="accent5"/>
          <w:lang w:val="gl-ES"/>
        </w:rPr>
        <w:t>);</w:t>
      </w:r>
    </w:p>
    <w:p w14:paraId="3CBCFEFF" w14:textId="6730C7A8" w:rsidR="005C1BA4" w:rsidRPr="00E24289" w:rsidRDefault="005C1BA4" w:rsidP="00E24289">
      <w:pPr>
        <w:pStyle w:val="Prrafodelista"/>
        <w:numPr>
          <w:ilvl w:val="0"/>
          <w:numId w:val="9"/>
        </w:numPr>
        <w:jc w:val="both"/>
        <w:rPr>
          <w:b/>
          <w:i/>
          <w:color w:val="000000" w:themeColor="text1"/>
          <w:lang w:val="gl-ES"/>
        </w:rPr>
      </w:pPr>
      <w:r w:rsidRPr="00E24289">
        <w:rPr>
          <w:b/>
          <w:i/>
          <w:color w:val="000000" w:themeColor="text1"/>
          <w:lang w:val="gl-ES"/>
        </w:rPr>
        <w:t>Comando para la creación de la tabla “Horarios_Servicio_Técnico ”, referenciada a la tabla Empleados para tener un seguimento de las horas de trabajo de cada técnico, uso de actualización y eliminación en cascada.</w:t>
      </w:r>
    </w:p>
    <w:p w14:paraId="7AE3569B" w14:textId="7F6E75C0" w:rsidR="005C1BA4" w:rsidRDefault="005C1BA4" w:rsidP="005C1BA4">
      <w:pPr>
        <w:rPr>
          <w:color w:val="000000" w:themeColor="text1"/>
          <w:lang w:val="gl-ES"/>
        </w:rPr>
      </w:pPr>
    </w:p>
    <w:p w14:paraId="4BA83A84" w14:textId="0FD9A5DC" w:rsidR="00CA47E0" w:rsidRDefault="00CA47E0" w:rsidP="005C1BA4">
      <w:pPr>
        <w:rPr>
          <w:color w:val="000000" w:themeColor="text1"/>
          <w:lang w:val="gl-ES"/>
        </w:rPr>
      </w:pPr>
    </w:p>
    <w:p w14:paraId="682F8D80" w14:textId="77777777" w:rsidR="00CA47E0" w:rsidRPr="005C1BA4" w:rsidRDefault="00CA47E0" w:rsidP="005C1BA4">
      <w:pPr>
        <w:rPr>
          <w:color w:val="000000" w:themeColor="text1"/>
          <w:lang w:val="gl-ES"/>
        </w:rPr>
      </w:pPr>
    </w:p>
    <w:p w14:paraId="2A36EA2B" w14:textId="3CD99FFD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6" w:name="_Toc199846378"/>
      <w:r w:rsidRPr="001A7FE5">
        <w:rPr>
          <w:lang w:val="gl-ES"/>
        </w:rPr>
        <w:lastRenderedPageBreak/>
        <w:t>Carga de Datos Inicial</w:t>
      </w:r>
      <w:bookmarkEnd w:id="6"/>
    </w:p>
    <w:p w14:paraId="0B4F9015" w14:textId="77777777" w:rsidR="00C25B93" w:rsidRPr="00C25B93" w:rsidRDefault="00C25B93" w:rsidP="00C25B93">
      <w:pPr>
        <w:rPr>
          <w:lang w:val="gl-ES"/>
        </w:rPr>
      </w:pPr>
    </w:p>
    <w:p w14:paraId="54A86B4B" w14:textId="10DF02FD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Inserción de clientes: almacena datos básicos das empresas clientes da empresa de automatización, incluíndo contacto e dirección.</w:t>
      </w:r>
    </w:p>
    <w:p w14:paraId="5C28F7F5" w14:textId="77777777" w:rsidR="006D44E1" w:rsidRPr="006D44E1" w:rsidRDefault="006D44E1" w:rsidP="006D44E1">
      <w:pPr>
        <w:rPr>
          <w:lang w:val="gl-ES"/>
        </w:rPr>
      </w:pPr>
    </w:p>
    <w:p w14:paraId="2ABD586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CLIENTES (ID_Cliente, Nombre_Empresa, CIF, Direccion, Telefono, Email, Persona_Contacto) VALUES</w:t>
      </w:r>
    </w:p>
    <w:p w14:paraId="3CF6596A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'Empresa 1', 'A00000001', 'Rúa Exemplo 1, Cidade', '+34 612345678', 'contacto1@empresa.com', 'Persoa 1'),</w:t>
      </w:r>
    </w:p>
    <w:p w14:paraId="51D10F19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'Empresa 2', 'A00000002', 'Rúa Exemplo 2, Cidade', '+34 623456789', 'contacto2@empresa.com', 'Persoa 2'),</w:t>
      </w:r>
    </w:p>
    <w:p w14:paraId="5C3D18E2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'Empresa 3', 'A00000003', 'Rúa Exemplo 3, Cidade', '+34 634567890', 'contacto3@empresa.com', 'Persoa 3'),</w:t>
      </w:r>
    </w:p>
    <w:p w14:paraId="2EF07809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'Empresa 4', 'A00000004', 'Rúa Exemplo 4, Cidade', '+34 645678901', 'contacto4@empresa.com', 'Persoa 4'),</w:t>
      </w:r>
    </w:p>
    <w:p w14:paraId="5A39B441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(5, 'Empresa 5', 'A00000005', 'Rúa Exemplo 5, Cidade', '+34 656789012', 'contacto5@empresa.com', 'Persoa 5'),</w:t>
      </w:r>
    </w:p>
    <w:p w14:paraId="72C50A49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(6, 'Empresa 6', 'A00000006', 'Rúa Exemplo 6, Cidade', '+34 656789045', 'contacto6@empresa.com', 'Persoa 6'),</w:t>
      </w:r>
    </w:p>
    <w:p w14:paraId="0C28893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(7, 'Empresa 7', 'A00000007', 'Rúa Exemplo 7, Cidade', '+34 667890123', 'contacto7@empresa.com', 'Persoa 7'),</w:t>
      </w:r>
    </w:p>
    <w:p w14:paraId="0A24854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(8, 'Empresa 8', 'A00000008', 'Rúa Exemplo 8, Cidade', '+34 678901234', 'contacto8@empresa.com', 'Persoa 8');</w:t>
      </w:r>
    </w:p>
    <w:p w14:paraId="361ACD04" w14:textId="48987A41" w:rsidR="006D44E1" w:rsidRDefault="006D44E1" w:rsidP="006D44E1">
      <w:pPr>
        <w:rPr>
          <w:lang w:val="gl-ES"/>
        </w:rPr>
      </w:pPr>
    </w:p>
    <w:p w14:paraId="1C96E782" w14:textId="643C1C2C" w:rsidR="00E24289" w:rsidRDefault="00E24289" w:rsidP="006D44E1">
      <w:pPr>
        <w:rPr>
          <w:lang w:val="gl-ES"/>
        </w:rPr>
      </w:pPr>
    </w:p>
    <w:p w14:paraId="7111BBCB" w14:textId="505E4598" w:rsidR="00E24289" w:rsidRDefault="00E24289" w:rsidP="006D44E1">
      <w:pPr>
        <w:rPr>
          <w:lang w:val="gl-ES"/>
        </w:rPr>
      </w:pPr>
    </w:p>
    <w:p w14:paraId="4BA0B2F5" w14:textId="6EFE3991" w:rsidR="00E24289" w:rsidRDefault="00E24289" w:rsidP="006D44E1">
      <w:pPr>
        <w:rPr>
          <w:lang w:val="gl-ES"/>
        </w:rPr>
      </w:pPr>
    </w:p>
    <w:p w14:paraId="29F36457" w14:textId="795D3066" w:rsidR="00E24289" w:rsidRDefault="00E24289" w:rsidP="006D44E1">
      <w:pPr>
        <w:rPr>
          <w:lang w:val="gl-ES"/>
        </w:rPr>
      </w:pPr>
    </w:p>
    <w:p w14:paraId="0716AE3F" w14:textId="0C275DAA" w:rsidR="00E24289" w:rsidRDefault="00E24289" w:rsidP="006D44E1">
      <w:pPr>
        <w:rPr>
          <w:lang w:val="gl-ES"/>
        </w:rPr>
      </w:pPr>
    </w:p>
    <w:p w14:paraId="5D40EDC4" w14:textId="1EEE5C16" w:rsidR="00E24289" w:rsidRDefault="00E24289" w:rsidP="006D44E1">
      <w:pPr>
        <w:rPr>
          <w:lang w:val="gl-ES"/>
        </w:rPr>
      </w:pPr>
    </w:p>
    <w:p w14:paraId="394F7057" w14:textId="379583DC" w:rsidR="00E24289" w:rsidRDefault="00E24289" w:rsidP="006D44E1">
      <w:pPr>
        <w:rPr>
          <w:lang w:val="gl-ES"/>
        </w:rPr>
      </w:pPr>
    </w:p>
    <w:p w14:paraId="7DF068FB" w14:textId="0AF87221" w:rsidR="00E24289" w:rsidRDefault="00E24289" w:rsidP="006D44E1">
      <w:pPr>
        <w:rPr>
          <w:lang w:val="gl-ES"/>
        </w:rPr>
      </w:pPr>
    </w:p>
    <w:p w14:paraId="783F02B9" w14:textId="24586FE4" w:rsidR="00E24289" w:rsidRDefault="00E24289" w:rsidP="006D44E1">
      <w:pPr>
        <w:rPr>
          <w:lang w:val="gl-ES"/>
        </w:rPr>
      </w:pPr>
    </w:p>
    <w:p w14:paraId="6FC93AE4" w14:textId="77777777" w:rsidR="00E24289" w:rsidRPr="006D44E1" w:rsidRDefault="00E24289" w:rsidP="006D44E1">
      <w:pPr>
        <w:rPr>
          <w:lang w:val="gl-ES"/>
        </w:rPr>
      </w:pPr>
    </w:p>
    <w:p w14:paraId="3D37D776" w14:textId="768499D5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lastRenderedPageBreak/>
        <w:t>Inserción de empregados: información dos empregados da empresa, co seu DNI, especialidade, datos de contacto e data de contratación.</w:t>
      </w:r>
    </w:p>
    <w:p w14:paraId="2251AEDF" w14:textId="77777777" w:rsidR="006D44E1" w:rsidRPr="006D44E1" w:rsidRDefault="006D44E1" w:rsidP="006D44E1">
      <w:pPr>
        <w:rPr>
          <w:lang w:val="gl-ES"/>
        </w:rPr>
      </w:pPr>
    </w:p>
    <w:p w14:paraId="32AE7528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EMPLEADOS (ID_Empleado, Nombre, Apellidos, DNI, Especialidad, Telefono, Email, Fecha_Contratacion) VALUES</w:t>
      </w:r>
    </w:p>
    <w:p w14:paraId="69D158B2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'Empregado1', 'Apelido1', '12345678X', 'Electrónica', '+34 600111222', 'empregado1@empresa.com', '2019-03-15'),</w:t>
      </w:r>
    </w:p>
    <w:p w14:paraId="1F44845A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'Empregado2', 'Apelido2', '23456789Y', 'Mecánica', '+34 600222333', 'empregado2@empresa.com', '2018-07-10'),</w:t>
      </w:r>
    </w:p>
    <w:p w14:paraId="22962273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'Empregado3', 'Apelido3', '34567890Z', 'Programación', '+34 600333444', 'empregado3@empresa.com', '2020-11-01'),</w:t>
      </w:r>
    </w:p>
    <w:p w14:paraId="74B460A1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'Empregado4', 'Apelido4', '45678901W', 'Robótica', '+34 600444555', 'empregado4@empresa.com', '2021-02-20'),</w:t>
      </w:r>
    </w:p>
    <w:p w14:paraId="46EBEBE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(5, 'Empregado5', 'Apelido5', '56789012V', 'Electrónica', '+34 600555666', 'empregado5@empresa.com', '2022-09-05'),</w:t>
      </w:r>
    </w:p>
    <w:p w14:paraId="63C71BF2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(6, 'Empregado6', 'Apelido6', '56789012M', 'Gestión', '+34 600545666', 'empregado6@empresa.com', '2027-06-02'),</w:t>
      </w:r>
    </w:p>
    <w:p w14:paraId="6887F0D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(7, 'Empregado7', 'Apelido7', '67890123N', 'Automatización', '+34 600666777', 'empregado7@empresa.com', '2023-05-10'),</w:t>
      </w:r>
    </w:p>
    <w:p w14:paraId="423092AC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(8, 'Empregado8', 'Apelido8', '78901234P', 'Electrónica', '+34 600777888', 'empregado8@empresa.com', '2020-10-01');</w:t>
      </w:r>
    </w:p>
    <w:p w14:paraId="5C77AD65" w14:textId="77777777" w:rsidR="006D44E1" w:rsidRPr="006D44E1" w:rsidRDefault="006D44E1" w:rsidP="006D44E1">
      <w:pPr>
        <w:rPr>
          <w:lang w:val="gl-ES"/>
        </w:rPr>
      </w:pPr>
    </w:p>
    <w:p w14:paraId="7643DE85" w14:textId="0F6D3720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Inserción de provedores: empresas que proveen compoñentes ou servizos, cos seus datos de contacto e persoas de referencia.</w:t>
      </w:r>
    </w:p>
    <w:p w14:paraId="24BC8490" w14:textId="77777777" w:rsidR="006D44E1" w:rsidRPr="006D44E1" w:rsidRDefault="006D44E1" w:rsidP="006D44E1">
      <w:pPr>
        <w:rPr>
          <w:lang w:val="gl-ES"/>
        </w:rPr>
      </w:pPr>
    </w:p>
    <w:p w14:paraId="6F363FA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PROVEEDORES (ID_Proveedor, Nombre_Empresa, CIF, Dirección, Teléfono, Email, Persona_Contacto) VALUES</w:t>
      </w:r>
    </w:p>
    <w:p w14:paraId="0F35FF55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'Proveedor 1', 'P0000001', 'Rúa Proveedor 1', '+34 912345678', 'contacto@proveedor1.com', 'Contacto 1'),</w:t>
      </w:r>
    </w:p>
    <w:p w14:paraId="259122F1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'Proveedor 2', 'P0000002', 'Rúa Proveedor 2', '+34 923456789', 'contacto@proveedor2.com', 'Contacto 2'),</w:t>
      </w:r>
    </w:p>
    <w:p w14:paraId="4BF640D5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'Proveedor 3', 'P0000003', 'Rúa Proveedor 3', '+34 934567890', 'contacto@proveedor3.com', 'Contacto 3'),</w:t>
      </w:r>
    </w:p>
    <w:p w14:paraId="4121F795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'Proveedor 4', 'P0000004', 'Rúa Proveedor 4', '+34 945678901', 'contacto@proveedor4.com', 'Contacto 4'),</w:t>
      </w:r>
    </w:p>
    <w:p w14:paraId="4F23DE8D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(5, 'Proveedor 5', 'P0000005', 'Rúa Proveedor 5', '+34 956789012', 'contacto@proveedor5.com', 'Contacto 5');</w:t>
      </w:r>
    </w:p>
    <w:p w14:paraId="2E1DB5BE" w14:textId="77777777" w:rsidR="006D44E1" w:rsidRPr="006D44E1" w:rsidRDefault="006D44E1" w:rsidP="006D44E1">
      <w:pPr>
        <w:rPr>
          <w:lang w:val="gl-ES"/>
        </w:rPr>
      </w:pPr>
    </w:p>
    <w:p w14:paraId="44D210CA" w14:textId="3AA79B02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Inserción de compoñentes: detalles dos compoñentes dispoñibles en stock, prezo, stock mínimo/máximo e provedores principais.</w:t>
      </w:r>
    </w:p>
    <w:p w14:paraId="49DAFC42" w14:textId="77777777" w:rsidR="006D44E1" w:rsidRPr="006D44E1" w:rsidRDefault="006D44E1" w:rsidP="006D44E1">
      <w:pPr>
        <w:rPr>
          <w:lang w:val="gl-ES"/>
        </w:rPr>
      </w:pPr>
    </w:p>
    <w:p w14:paraId="710C58E0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COMPONENTES (ID_Componente, Nombre, Descripcion, Stock, Precio_Unitario, Stock_Minimo, Stock_Maximo, ID_Proveedor_Principal) VALUES</w:t>
      </w:r>
    </w:p>
    <w:p w14:paraId="01BA6E9B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'Componente A', 'Componente para control', 50, 25.50, 10, 100, 1),</w:t>
      </w:r>
    </w:p>
    <w:p w14:paraId="6831F311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'Componente B', 'Componente eléctrico', 30, 12.75, 5, 50, 2),</w:t>
      </w:r>
    </w:p>
    <w:p w14:paraId="5F46CD4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'Componente C', 'Sensor de temperatura', 40, 15.90, 10, 80, 3),</w:t>
      </w:r>
    </w:p>
    <w:p w14:paraId="3A3F4364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'Componente D', 'Relé de control industrial', 20, 9.80, 5, 40, 1),</w:t>
      </w:r>
    </w:p>
    <w:p w14:paraId="28091830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(5, 'Componente E', 'Motor paso a paso', 15, 45.00, 3, 20, 4),</w:t>
      </w:r>
    </w:p>
    <w:p w14:paraId="7FF1C080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(6, 'Componente F', 'Pantalla HMI 7"', 10, 120.00, 2, 15, 5),</w:t>
      </w:r>
    </w:p>
    <w:p w14:paraId="7872F13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(7, 'Componente G', 'Variador de frecuencia', 8, 220.50, 2, 10, 3),</w:t>
      </w:r>
    </w:p>
    <w:p w14:paraId="6C9DFCBD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(8, 'Componente H', 'Interruptor de fin de carreira', 25, 6.50, 5, 30, 2),</w:t>
      </w:r>
    </w:p>
    <w:p w14:paraId="03F5CC6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(9, 'Componente I', 'Placa Arduino Mega', 35, 32.00, 10, 50, 4),</w:t>
      </w:r>
    </w:p>
    <w:p w14:paraId="07B075DA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(10, 'Componente J', 'Módulo Wi-Fi ESP32', 60, 8.25, 15, 100, 5),</w:t>
      </w:r>
    </w:p>
    <w:p w14:paraId="17A5D02A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(11, 'Componente K', 'Fonte de alimentación 24V', 18, 55.30, 5, 25, 1),</w:t>
      </w:r>
    </w:p>
    <w:p w14:paraId="4F2F95ED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(12, 'Componente L', 'Encoder rotativo óptico', 12, 27.80, 3, 20, 2);</w:t>
      </w:r>
    </w:p>
    <w:p w14:paraId="6F97878D" w14:textId="1DF8C62C" w:rsidR="006D44E1" w:rsidRDefault="006D44E1" w:rsidP="006D44E1">
      <w:pPr>
        <w:rPr>
          <w:lang w:val="gl-ES"/>
        </w:rPr>
      </w:pPr>
    </w:p>
    <w:p w14:paraId="6BD73530" w14:textId="3A205CE9" w:rsidR="00E24289" w:rsidRDefault="00E24289" w:rsidP="006D44E1">
      <w:pPr>
        <w:rPr>
          <w:lang w:val="gl-ES"/>
        </w:rPr>
      </w:pPr>
    </w:p>
    <w:p w14:paraId="069934D5" w14:textId="3E8C8F38" w:rsidR="00E24289" w:rsidRDefault="00E24289" w:rsidP="006D44E1">
      <w:pPr>
        <w:rPr>
          <w:lang w:val="gl-ES"/>
        </w:rPr>
      </w:pPr>
    </w:p>
    <w:p w14:paraId="315F27E5" w14:textId="2A8A39C9" w:rsidR="00E24289" w:rsidRDefault="00E24289" w:rsidP="006D44E1">
      <w:pPr>
        <w:rPr>
          <w:lang w:val="gl-ES"/>
        </w:rPr>
      </w:pPr>
    </w:p>
    <w:p w14:paraId="13D79356" w14:textId="503C1060" w:rsidR="00E24289" w:rsidRDefault="00E24289" w:rsidP="006D44E1">
      <w:pPr>
        <w:rPr>
          <w:lang w:val="gl-ES"/>
        </w:rPr>
      </w:pPr>
    </w:p>
    <w:p w14:paraId="2B4D0D51" w14:textId="4604991E" w:rsidR="00E24289" w:rsidRDefault="00E24289" w:rsidP="006D44E1">
      <w:pPr>
        <w:rPr>
          <w:lang w:val="gl-ES"/>
        </w:rPr>
      </w:pPr>
    </w:p>
    <w:p w14:paraId="3972F2AF" w14:textId="09D4F4CD" w:rsidR="00E24289" w:rsidRDefault="00E24289" w:rsidP="006D44E1">
      <w:pPr>
        <w:rPr>
          <w:lang w:val="gl-ES"/>
        </w:rPr>
      </w:pPr>
    </w:p>
    <w:p w14:paraId="49C00C0D" w14:textId="679B35AC" w:rsidR="00E24289" w:rsidRDefault="00E24289" w:rsidP="006D44E1">
      <w:pPr>
        <w:rPr>
          <w:lang w:val="gl-ES"/>
        </w:rPr>
      </w:pPr>
    </w:p>
    <w:p w14:paraId="4866F75A" w14:textId="312C18CE" w:rsidR="00E24289" w:rsidRDefault="00E24289" w:rsidP="006D44E1">
      <w:pPr>
        <w:rPr>
          <w:lang w:val="gl-ES"/>
        </w:rPr>
      </w:pPr>
    </w:p>
    <w:p w14:paraId="03C059E7" w14:textId="054595D7" w:rsidR="00E24289" w:rsidRDefault="00E24289" w:rsidP="006D44E1">
      <w:pPr>
        <w:rPr>
          <w:lang w:val="gl-ES"/>
        </w:rPr>
      </w:pPr>
    </w:p>
    <w:p w14:paraId="5991FEF1" w14:textId="50EE5956" w:rsidR="00E24289" w:rsidRDefault="00E24289" w:rsidP="006D44E1">
      <w:pPr>
        <w:rPr>
          <w:lang w:val="gl-ES"/>
        </w:rPr>
      </w:pPr>
    </w:p>
    <w:p w14:paraId="62E626C2" w14:textId="3269DD9C" w:rsidR="00E24289" w:rsidRDefault="00E24289" w:rsidP="006D44E1">
      <w:pPr>
        <w:rPr>
          <w:lang w:val="gl-ES"/>
        </w:rPr>
      </w:pPr>
    </w:p>
    <w:p w14:paraId="22676A30" w14:textId="77777777" w:rsidR="00E24289" w:rsidRPr="006D44E1" w:rsidRDefault="00E24289" w:rsidP="006D44E1">
      <w:pPr>
        <w:rPr>
          <w:lang w:val="gl-ES"/>
        </w:rPr>
      </w:pPr>
    </w:p>
    <w:p w14:paraId="23381FFD" w14:textId="2B343AA1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lastRenderedPageBreak/>
        <w:t>Inserción de máquinas: máquinas instaladas nos clientes, co tipo, modelo, data de instalación e estado operativo.</w:t>
      </w:r>
    </w:p>
    <w:p w14:paraId="3B2FF8D0" w14:textId="77777777" w:rsidR="006D44E1" w:rsidRPr="006D44E1" w:rsidRDefault="006D44E1" w:rsidP="006D44E1">
      <w:pPr>
        <w:rPr>
          <w:lang w:val="gl-ES"/>
        </w:rPr>
      </w:pPr>
    </w:p>
    <w:p w14:paraId="3A691D7A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MAQUINAS (ID_Maquina, ID_Cliente, Tipo_Maquina, Modelo, Fecha_Instalacion, Estado) VALUES</w:t>
      </w:r>
    </w:p>
    <w:p w14:paraId="6D9CA9F5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'Robot Industrial', 'Model X', '2023-01-15', 'Operativa'),</w:t>
      </w:r>
    </w:p>
    <w:p w14:paraId="2E3117A3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'CNC', 'Model Y', '2022-11-10', 'Mantenimiento'),</w:t>
      </w:r>
    </w:p>
    <w:p w14:paraId="2C6496F7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3, 'Impresora 3D', 'Delta Pro', '2023-05-22', 'Operativa'),</w:t>
      </w:r>
    </w:p>
    <w:p w14:paraId="2A0057E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1, 'PLC Siemens', 'S7-1200', '2021-09-30', 'Operativa'),</w:t>
      </w:r>
    </w:p>
    <w:p w14:paraId="6A38E80C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(5, 4, 'Brazo Robótico', 'UR5e', '2022-02-14', 'Mantenimiento'),</w:t>
      </w:r>
    </w:p>
    <w:p w14:paraId="242AF7DE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(6, 5, 'Sistema SCADA', 'WinCC Advanced', '2023-08-01', 'Operativa'),</w:t>
      </w:r>
    </w:p>
    <w:p w14:paraId="1F73BB85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(7, 2, 'Fresadora CNC', 'Model Z', '2020-12-20', 'Averiada'),</w:t>
      </w:r>
    </w:p>
    <w:p w14:paraId="35ED95D0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(8, 3, 'Robot Colaborativo', 'Cobot A1', '2024-01-10', 'Operativa'),</w:t>
      </w:r>
    </w:p>
    <w:p w14:paraId="769924C0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(9, 4, 'Controlador PID', 'Omron E5CC', '2022-06-18', 'Mantenimiento'),</w:t>
      </w:r>
    </w:p>
    <w:p w14:paraId="6C23D1E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(10, 5, 'Sistema de Visión', 'Cognex In-Sight', '2023-03-03', 'Operativa');</w:t>
      </w:r>
    </w:p>
    <w:p w14:paraId="3539A527" w14:textId="77777777" w:rsidR="006D44E1" w:rsidRPr="006D44E1" w:rsidRDefault="006D44E1" w:rsidP="006D44E1">
      <w:pPr>
        <w:rPr>
          <w:lang w:val="gl-ES"/>
        </w:rPr>
      </w:pPr>
    </w:p>
    <w:p w14:paraId="7F818F39" w14:textId="5BBEEC09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Inserción de proxectos: proxectos que a empresa está a levar a cabo para os clientes, con datas, estado, orzamento e descrición.</w:t>
      </w:r>
    </w:p>
    <w:p w14:paraId="2860778B" w14:textId="77777777" w:rsidR="006D44E1" w:rsidRPr="006D44E1" w:rsidRDefault="006D44E1" w:rsidP="006D44E1">
      <w:pPr>
        <w:rPr>
          <w:lang w:val="gl-ES"/>
        </w:rPr>
      </w:pPr>
    </w:p>
    <w:p w14:paraId="17D6D07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PROYECTOS (ID_Proyecto, ID_Cliente, Nombre_Proyecto, Fecha_Inicio, Fecha_Fin_Prevista, Fecha_Fin_Real, Estado, Presupuesto, Descripcion) VALUES</w:t>
      </w:r>
    </w:p>
    <w:p w14:paraId="270804DA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'Automatización Línea 1', '2024-01-10', '2024-06-10', NULL, 'En Progreso', 15000.00, 'Proyecto de instalación de robots en línea 1'),</w:t>
      </w:r>
    </w:p>
    <w:p w14:paraId="79AEEBB2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'Actualización Máquina CNC', '2023-09-05', '2024-03-01', '2024-02-28', 'Finalizado', 8000.00, 'Actualización de software y hardware CNC'),</w:t>
      </w:r>
    </w:p>
    <w:p w14:paraId="4694F6F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3, 'Integración SCADA', '2024-02-01', '2024-07-01', NULL, 'En Progreso', 12000.00, 'Integración de SCADA en planta de produción'),</w:t>
      </w:r>
    </w:p>
    <w:p w14:paraId="5BD31967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4, 'Instalación Brazo Robótico', '2023-06-15', '2023-12-15', '2023-12-20', 'Finalizado', 9500.00, 'Instalación e posta en marcha de robot colaborativo');</w:t>
      </w:r>
    </w:p>
    <w:p w14:paraId="4C825CAF" w14:textId="4E4A567E" w:rsidR="006D44E1" w:rsidRDefault="006D44E1" w:rsidP="006D44E1">
      <w:pPr>
        <w:rPr>
          <w:lang w:val="gl-ES"/>
        </w:rPr>
      </w:pPr>
    </w:p>
    <w:p w14:paraId="14E4FA71" w14:textId="2F686C49" w:rsidR="00E24289" w:rsidRDefault="00E24289" w:rsidP="006D44E1">
      <w:pPr>
        <w:rPr>
          <w:lang w:val="gl-ES"/>
        </w:rPr>
      </w:pPr>
    </w:p>
    <w:p w14:paraId="540EFEF1" w14:textId="5E5735E5" w:rsidR="00E24289" w:rsidRDefault="00E24289" w:rsidP="006D44E1">
      <w:pPr>
        <w:rPr>
          <w:lang w:val="gl-ES"/>
        </w:rPr>
      </w:pPr>
    </w:p>
    <w:p w14:paraId="52BB83EF" w14:textId="77777777" w:rsidR="00E24289" w:rsidRPr="006D44E1" w:rsidRDefault="00E24289" w:rsidP="006D44E1">
      <w:pPr>
        <w:rPr>
          <w:lang w:val="gl-ES"/>
        </w:rPr>
      </w:pPr>
    </w:p>
    <w:p w14:paraId="402A7E5D" w14:textId="66EA864C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lastRenderedPageBreak/>
        <w:t>Relación entre empregados e proxectos: asignación de empregados a proxectos con datas, rol e horas asignadas.</w:t>
      </w:r>
    </w:p>
    <w:p w14:paraId="393E98FE" w14:textId="77777777" w:rsidR="006D44E1" w:rsidRPr="006D44E1" w:rsidRDefault="006D44E1" w:rsidP="006D44E1">
      <w:pPr>
        <w:rPr>
          <w:lang w:val="gl-ES"/>
        </w:rPr>
      </w:pPr>
    </w:p>
    <w:p w14:paraId="31800EA2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EMPLEADOS_PROYECTO (ID_Empleado, ID_Proyecto, Fecha_Asignacion, Rol_Proyecto, Horas_Asignadas) VALUES</w:t>
      </w:r>
    </w:p>
    <w:p w14:paraId="18BE25D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'2024-01-15', 'Jefe de Proyecto', 120),</w:t>
      </w:r>
    </w:p>
    <w:p w14:paraId="51BE3312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1, '2024-02-01', 'Técnico', 100),</w:t>
      </w:r>
    </w:p>
    <w:p w14:paraId="08BA1973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2, '2023-09-10', 'Programador', 90),</w:t>
      </w:r>
    </w:p>
    <w:p w14:paraId="666F176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3, '2024-02-05', 'Programador', 100),</w:t>
      </w:r>
    </w:p>
    <w:p w14:paraId="4EE2E22D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(5, 4, '2023-06-20', 'Instalador', 80);</w:t>
      </w:r>
    </w:p>
    <w:p w14:paraId="710BC4EB" w14:textId="77777777" w:rsidR="006D44E1" w:rsidRPr="006D44E1" w:rsidRDefault="006D44E1" w:rsidP="006D44E1">
      <w:pPr>
        <w:rPr>
          <w:lang w:val="gl-ES"/>
        </w:rPr>
      </w:pPr>
    </w:p>
    <w:p w14:paraId="6B8E4CC7" w14:textId="05148C6B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Mantementos realizados ou pendentes sobre máquinas, indicando quen é responsable, tipo, data e estado.</w:t>
      </w:r>
    </w:p>
    <w:p w14:paraId="4D244D3A" w14:textId="77777777" w:rsidR="006D44E1" w:rsidRPr="006D44E1" w:rsidRDefault="006D44E1" w:rsidP="006D44E1">
      <w:pPr>
        <w:rPr>
          <w:lang w:val="gl-ES"/>
        </w:rPr>
      </w:pPr>
    </w:p>
    <w:p w14:paraId="04B3894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MANTENIMIENTOS (ID_Mantenimiento, ID_Maquina, ID_Empleado_Responsable, Fecha_Mantenimiento, Tipo, Descripcion, Estado) VALUES</w:t>
      </w:r>
    </w:p>
    <w:p w14:paraId="76A74A00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1, '2024-03-15', 'Preventivo', 'Revisión trimestral del robot', 'Realizado'),</w:t>
      </w:r>
    </w:p>
    <w:p w14:paraId="0ACEEBF2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2, '2024-04-01', 'Correctivo', 'Reparación de fallo en eje', 'Pendiente'),</w:t>
      </w:r>
    </w:p>
    <w:p w14:paraId="3F3E65D3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5, 5, '2024-05-10', 'Correctivo', 'Substitución de pezas desgastadas', 'Realizado'),</w:t>
      </w:r>
    </w:p>
    <w:p w14:paraId="57D5315C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6, 6, '2024-05-18', 'Preventivo', 'Revisión mensual sistema SCADA', 'Pendiente');</w:t>
      </w:r>
    </w:p>
    <w:p w14:paraId="28D36ADE" w14:textId="77777777" w:rsidR="006D44E1" w:rsidRPr="006D44E1" w:rsidRDefault="006D44E1" w:rsidP="006D44E1">
      <w:pPr>
        <w:rPr>
          <w:lang w:val="gl-ES"/>
        </w:rPr>
      </w:pPr>
    </w:p>
    <w:p w14:paraId="51B79553" w14:textId="3DA8B675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Incidencias rexistradas para clientes e máquinas, con data, descrición, estado e prioridade.</w:t>
      </w:r>
    </w:p>
    <w:p w14:paraId="0AE8605B" w14:textId="77777777" w:rsidR="006D44E1" w:rsidRPr="006D44E1" w:rsidRDefault="006D44E1" w:rsidP="006D44E1">
      <w:pPr>
        <w:rPr>
          <w:lang w:val="gl-ES"/>
        </w:rPr>
      </w:pPr>
    </w:p>
    <w:p w14:paraId="0FC53650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INCIDENCIAS (ID_Incidencia, ID_Cliente, ID_Maquina, Fecha_Incidencia, Descripcion, Estado, Prioridad) VALUES</w:t>
      </w:r>
    </w:p>
    <w:p w14:paraId="1BC157D5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1, '2024-04-10', 'Fallo no sistema de control', 'Abierta', 'Alta'),</w:t>
      </w:r>
    </w:p>
    <w:p w14:paraId="635345C4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2, '2024-04-12', 'Problema coa alimentación eléctrica', 'Cerrada', 'Media'),</w:t>
      </w:r>
    </w:p>
    <w:p w14:paraId="0CA863AC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3, 3, '2024-05-15', 'Problemas de calibrado', 'Abierta', 'Media'),</w:t>
      </w:r>
    </w:p>
    <w:p w14:paraId="33046D71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5, 6, '2024-05-19', 'Erro de conexión coa rede', 'Abierta', 'Alta');</w:t>
      </w:r>
    </w:p>
    <w:p w14:paraId="4BE7451E" w14:textId="6C49D22F" w:rsidR="006D44E1" w:rsidRDefault="006D44E1" w:rsidP="006D44E1">
      <w:pPr>
        <w:rPr>
          <w:lang w:val="gl-ES"/>
        </w:rPr>
      </w:pPr>
    </w:p>
    <w:p w14:paraId="67114C5C" w14:textId="77777777" w:rsidR="00E24289" w:rsidRPr="006D44E1" w:rsidRDefault="00E24289" w:rsidP="006D44E1">
      <w:pPr>
        <w:rPr>
          <w:lang w:val="gl-ES"/>
        </w:rPr>
      </w:pPr>
    </w:p>
    <w:p w14:paraId="02536B2A" w14:textId="7D0BB9CC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lastRenderedPageBreak/>
        <w:t>Documentación técnica asociada a proxectos e máquinas, incluíndo tipo de documento, versión, data e ubicación do arquivo.</w:t>
      </w:r>
    </w:p>
    <w:p w14:paraId="5542E6E0" w14:textId="77777777" w:rsidR="006D44E1" w:rsidRPr="006D44E1" w:rsidRDefault="006D44E1" w:rsidP="006D44E1">
      <w:pPr>
        <w:rPr>
          <w:lang w:val="gl-ES"/>
        </w:rPr>
      </w:pPr>
    </w:p>
    <w:p w14:paraId="029FF733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DOCUMENTACION_TECNICA (ID_Documento, ID_Proyecto, ID_Maquina, Tipo_Documento, Version, Fecha_Creacion, Ubicacion_Archivo) VALUES</w:t>
      </w:r>
    </w:p>
    <w:p w14:paraId="4DDAFF2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1, 'Manual Técnico', 'v1.0', '2024-01-05', '/docs/manual_robot_x.pdf'),</w:t>
      </w:r>
    </w:p>
    <w:p w14:paraId="657B214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2, 'Plano Mecánico', 'v2.1', '2023-08-20', '/docs/plano_cnc_y.pdf'),</w:t>
      </w:r>
    </w:p>
    <w:p w14:paraId="3FB9AFA3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3, 6, 'Manual SCADA', 'v1.1', '2024-02-05', '/docs/manual_scada.pdf'),</w:t>
      </w:r>
    </w:p>
    <w:p w14:paraId="5193D52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4, 5, 'Esquema Eléctrico', 'v3.0', '2023-06-16', '/docs/esquema_robot.pdf');</w:t>
      </w:r>
    </w:p>
    <w:p w14:paraId="2F66452A" w14:textId="77777777" w:rsidR="006D44E1" w:rsidRPr="006D44E1" w:rsidRDefault="006D44E1" w:rsidP="006D44E1">
      <w:pPr>
        <w:rPr>
          <w:lang w:val="gl-ES"/>
        </w:rPr>
      </w:pPr>
    </w:p>
    <w:p w14:paraId="017834FA" w14:textId="2D424B7E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Presupostos emitidos a clientes, con data, validez, estado (aprobado, rexeitado) e importe total.</w:t>
      </w:r>
    </w:p>
    <w:p w14:paraId="7B9510B1" w14:textId="77777777" w:rsidR="006D44E1" w:rsidRPr="006D44E1" w:rsidRDefault="006D44E1" w:rsidP="006D44E1">
      <w:pPr>
        <w:rPr>
          <w:lang w:val="gl-ES"/>
        </w:rPr>
      </w:pPr>
    </w:p>
    <w:p w14:paraId="20AE4725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PRESUPUESTOS (ID_Presupuesto, ID_Cliente, Fecha_Emision, Validez, Estado, Monto_Total) VALUES</w:t>
      </w:r>
    </w:p>
    <w:p w14:paraId="58EC2A9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'2023-12-01', '2024-03-01', 'Aprobado', 15000.00),</w:t>
      </w:r>
    </w:p>
    <w:p w14:paraId="772A95A7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'2023-08-15', '2023-11-15', 'Rechazado', 8000.00);</w:t>
      </w:r>
    </w:p>
    <w:p w14:paraId="37BC2DB7" w14:textId="77777777" w:rsidR="006D44E1" w:rsidRPr="006D44E1" w:rsidRDefault="006D44E1" w:rsidP="006D44E1">
      <w:pPr>
        <w:rPr>
          <w:lang w:val="gl-ES"/>
        </w:rPr>
      </w:pPr>
    </w:p>
    <w:p w14:paraId="49329DAC" w14:textId="69B5BF13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Facturas xeradas por proxectos, con datas de emisión e vencemento, estado do pago e importe.</w:t>
      </w:r>
    </w:p>
    <w:p w14:paraId="35D7A14F" w14:textId="77777777" w:rsidR="006D44E1" w:rsidRPr="006D44E1" w:rsidRDefault="006D44E1" w:rsidP="006D44E1">
      <w:pPr>
        <w:rPr>
          <w:lang w:val="gl-ES"/>
        </w:rPr>
      </w:pPr>
    </w:p>
    <w:p w14:paraId="2C5414AA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FACTURAS (ID_Factura, ID_Proyecto, Fecha_Emision, Fecha_Vencimiento, Estado_Pago, Monto_Total) VALUES</w:t>
      </w:r>
    </w:p>
    <w:p w14:paraId="30A983BE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'2024-03-01', '2024-04-01', 'Pagada', 15000.00),</w:t>
      </w:r>
    </w:p>
    <w:p w14:paraId="722FDC8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'2024-01-15', '2024-02-15', 'Pendiente', 8000.00),</w:t>
      </w:r>
    </w:p>
    <w:p w14:paraId="312BEBFA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3, '2024-05-10', '2024-06-10', 'Pendiente', 12000.00),</w:t>
      </w:r>
    </w:p>
    <w:p w14:paraId="7D08B3DA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4, '2023-12-21', '2024-01-21', 'Pagada', 9500.00);</w:t>
      </w:r>
    </w:p>
    <w:p w14:paraId="51E8B0D3" w14:textId="558EF5C3" w:rsidR="006D44E1" w:rsidRDefault="006D44E1" w:rsidP="006D44E1">
      <w:pPr>
        <w:rPr>
          <w:lang w:val="gl-ES"/>
        </w:rPr>
      </w:pPr>
    </w:p>
    <w:p w14:paraId="68771879" w14:textId="3BF2C39B" w:rsidR="00E24289" w:rsidRDefault="00E24289" w:rsidP="006D44E1">
      <w:pPr>
        <w:rPr>
          <w:lang w:val="gl-ES"/>
        </w:rPr>
      </w:pPr>
    </w:p>
    <w:p w14:paraId="6B46EF7E" w14:textId="1B5E9AFA" w:rsidR="00E24289" w:rsidRDefault="00E24289" w:rsidP="006D44E1">
      <w:pPr>
        <w:rPr>
          <w:lang w:val="gl-ES"/>
        </w:rPr>
      </w:pPr>
    </w:p>
    <w:p w14:paraId="176C395F" w14:textId="2DE1AF1B" w:rsidR="00E24289" w:rsidRDefault="00E24289" w:rsidP="006D44E1">
      <w:pPr>
        <w:rPr>
          <w:lang w:val="gl-ES"/>
        </w:rPr>
      </w:pPr>
    </w:p>
    <w:p w14:paraId="46075E1F" w14:textId="77777777" w:rsidR="00E24289" w:rsidRPr="006D44E1" w:rsidRDefault="00E24289" w:rsidP="006D44E1">
      <w:pPr>
        <w:rPr>
          <w:lang w:val="gl-ES"/>
        </w:rPr>
      </w:pPr>
    </w:p>
    <w:p w14:paraId="66D46797" w14:textId="2A795D01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lastRenderedPageBreak/>
        <w:t>Pedidos feitos a provedores, con datas, estado do pedido, datas previstas e reais de entrega, importe total e número de factura do provedor.</w:t>
      </w:r>
    </w:p>
    <w:p w14:paraId="7D96FCFE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</w:p>
    <w:p w14:paraId="2474A71E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PEDIDOS (ID_Pedido, ID_Proveedor, Fecha_Pedido, Estado, Fecha_Entrega_Prevista, Fecha_Entrega_Real, Monto_Total, Numero_Factura_Proveedor) VALUES</w:t>
      </w:r>
    </w:p>
    <w:p w14:paraId="2A3BF3B4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'2024-03-20', 'Entregado', '2024-04-05', '2024-04-04', 1275.00, 'F2024-001'),</w:t>
      </w:r>
    </w:p>
    <w:p w14:paraId="59011702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'2024-04-01', 'En Proceso', '2024-04-20', NULL, 650.00, 'F2024-002'),</w:t>
      </w:r>
    </w:p>
    <w:p w14:paraId="19DC80AB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3, '2024-04-15', 'Entregado', '2024-04-30', '2024-04-29', 330.00, 'F2024-003'),</w:t>
      </w:r>
    </w:p>
    <w:p w14:paraId="3B40EAE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4, '2024-05-01', 'Pendiente', '2024-05-20', NULL, 890.00, 'F2024-004');</w:t>
      </w:r>
    </w:p>
    <w:p w14:paraId="44805E09" w14:textId="77777777" w:rsidR="006D44E1" w:rsidRPr="006D44E1" w:rsidRDefault="006D44E1" w:rsidP="006D44E1">
      <w:pPr>
        <w:rPr>
          <w:lang w:val="gl-ES"/>
        </w:rPr>
      </w:pPr>
    </w:p>
    <w:p w14:paraId="0BA44901" w14:textId="5820F9C7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Detalle dos compoñentes incluídos en cada pedido, con cantidade, prezo unitario e estado da liña.</w:t>
      </w:r>
    </w:p>
    <w:p w14:paraId="389154A6" w14:textId="77777777" w:rsidR="006D44E1" w:rsidRPr="006D44E1" w:rsidRDefault="006D44E1" w:rsidP="006D44E1">
      <w:pPr>
        <w:rPr>
          <w:lang w:val="gl-ES"/>
        </w:rPr>
      </w:pPr>
    </w:p>
    <w:p w14:paraId="3A69415E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PEDIDOS_COMPONENTES (ID_Pedido, ID_Componente, Cantidad, Precio_Unitario, Estado_Linea) VALUES</w:t>
      </w:r>
    </w:p>
    <w:p w14:paraId="72FD7D8D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50, 25.50, 'Recibido'),</w:t>
      </w:r>
    </w:p>
    <w:p w14:paraId="01C6723A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30, 12.75, 'Pendiente'),</w:t>
      </w:r>
    </w:p>
    <w:p w14:paraId="3518D30B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3, 20, 15.90, 'Recibido'),</w:t>
      </w:r>
    </w:p>
    <w:p w14:paraId="14651AC7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4, 10, 9.80, 'Pendiente');</w:t>
      </w:r>
    </w:p>
    <w:p w14:paraId="05C0FD3E" w14:textId="77777777" w:rsidR="006D44E1" w:rsidRPr="006D44E1" w:rsidRDefault="006D44E1" w:rsidP="006D44E1">
      <w:pPr>
        <w:rPr>
          <w:lang w:val="gl-ES"/>
        </w:rPr>
      </w:pPr>
    </w:p>
    <w:p w14:paraId="57BFE8CC" w14:textId="1280FFDC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Garantías asociadas a máquinas, con datas de inicio e fin, condicións e estado da garantía.</w:t>
      </w:r>
    </w:p>
    <w:p w14:paraId="7852B991" w14:textId="77777777" w:rsidR="006D44E1" w:rsidRPr="006D44E1" w:rsidRDefault="006D44E1" w:rsidP="006D44E1">
      <w:pPr>
        <w:rPr>
          <w:lang w:val="gl-ES"/>
        </w:rPr>
      </w:pPr>
    </w:p>
    <w:p w14:paraId="18A5D941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GARANTIAS (ID_Garantia, ID_Maquina, Fecha_Inicio, Fecha_Fin, Condiciones, Estado) VALUES</w:t>
      </w:r>
    </w:p>
    <w:p w14:paraId="2D8C438B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'2023-01-15', '2025-01-14', 'Garantía completa por dos anos', 'Activa'),</w:t>
      </w:r>
    </w:p>
    <w:p w14:paraId="7907F66C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'2022-11-10', '2024-11-09', 'Garantía limitada por piezas', 'Expirada'),</w:t>
      </w:r>
    </w:p>
    <w:p w14:paraId="41857FA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(3, 3, '2024-01-10', '2026-01-10', 'Completa', 'Inclúe pezas e man de obra'),</w:t>
      </w:r>
    </w:p>
    <w:p w14:paraId="397EEB3B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(4, 5, '2023-07-01', '2025-07-01', 'Limitada', 'Só pezas principais');</w:t>
      </w:r>
    </w:p>
    <w:p w14:paraId="55130DCD" w14:textId="11EFCBB2" w:rsidR="006D44E1" w:rsidRDefault="006D44E1" w:rsidP="006D44E1">
      <w:pPr>
        <w:rPr>
          <w:lang w:val="gl-ES"/>
        </w:rPr>
      </w:pPr>
    </w:p>
    <w:p w14:paraId="3766364B" w14:textId="673DB1C9" w:rsidR="00E24289" w:rsidRDefault="00E24289" w:rsidP="006D44E1">
      <w:pPr>
        <w:rPr>
          <w:lang w:val="gl-ES"/>
        </w:rPr>
      </w:pPr>
    </w:p>
    <w:p w14:paraId="44DA645B" w14:textId="77777777" w:rsidR="00E24289" w:rsidRPr="006D44E1" w:rsidRDefault="00E24289" w:rsidP="006D44E1">
      <w:pPr>
        <w:rPr>
          <w:lang w:val="gl-ES"/>
        </w:rPr>
      </w:pPr>
    </w:p>
    <w:p w14:paraId="5705435E" w14:textId="073019AC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lastRenderedPageBreak/>
        <w:t>Formacións dispoñibles, co nome, datas, instructor e tipo (técnica, seguridade, etc.).</w:t>
      </w:r>
    </w:p>
    <w:p w14:paraId="7FF65B70" w14:textId="77777777" w:rsidR="006D44E1" w:rsidRPr="006D44E1" w:rsidRDefault="006D44E1" w:rsidP="006D44E1">
      <w:pPr>
        <w:rPr>
          <w:lang w:val="gl-ES"/>
        </w:rPr>
      </w:pPr>
    </w:p>
    <w:p w14:paraId="291EE647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FORMACIONES (ID_Formacion, Nombre_Curso, Fecha_Inicio, Fecha_Fin, Instructor, Tipo_Formacion) VALUES</w:t>
      </w:r>
    </w:p>
    <w:p w14:paraId="2174FEB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'Formación en Robótica Industrial', '2023-09-01', '2023-09-15', 'Ing. Pérez', 'Técnica'),</w:t>
      </w:r>
    </w:p>
    <w:p w14:paraId="205DADC5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'Seguridad en el Trabajo', '2024-01-10', '2024-01-20', 'Dr. López', 'Seguridad');</w:t>
      </w:r>
    </w:p>
    <w:p w14:paraId="44E023E0" w14:textId="77777777" w:rsidR="006D44E1" w:rsidRPr="006D44E1" w:rsidRDefault="006D44E1" w:rsidP="006D44E1">
      <w:pPr>
        <w:rPr>
          <w:lang w:val="gl-ES"/>
        </w:rPr>
      </w:pPr>
    </w:p>
    <w:p w14:paraId="65CD22E3" w14:textId="62E2DB53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Relación entre empregados e formacións, indicando data de finalización e calificación obtida.</w:t>
      </w:r>
    </w:p>
    <w:p w14:paraId="09C0487E" w14:textId="77777777" w:rsidR="006D44E1" w:rsidRPr="006D44E1" w:rsidRDefault="006D44E1" w:rsidP="006D44E1">
      <w:pPr>
        <w:rPr>
          <w:lang w:val="gl-ES"/>
        </w:rPr>
      </w:pPr>
    </w:p>
    <w:p w14:paraId="30A9BE13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EMPLEADOS_FORMACION (ID_Empleado, ID_Formacion, Fecha_Completado, Calificacion) VALUES</w:t>
      </w:r>
    </w:p>
    <w:p w14:paraId="7AEDB07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'2023-09-15', 'Aprobado'),</w:t>
      </w:r>
    </w:p>
    <w:p w14:paraId="0B98F0ED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'2024-01-20', 'Sobresaliente');</w:t>
      </w:r>
    </w:p>
    <w:p w14:paraId="055F6016" w14:textId="77777777" w:rsidR="006D44E1" w:rsidRPr="006D44E1" w:rsidRDefault="006D44E1" w:rsidP="006D44E1">
      <w:pPr>
        <w:rPr>
          <w:lang w:val="gl-ES"/>
        </w:rPr>
      </w:pPr>
    </w:p>
    <w:p w14:paraId="36F5D102" w14:textId="0F1DE14C" w:rsidR="006D44E1" w:rsidRPr="00E24289" w:rsidRDefault="006D44E1" w:rsidP="00E24289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E24289">
        <w:rPr>
          <w:b/>
          <w:i/>
          <w:lang w:val="gl-ES"/>
        </w:rPr>
        <w:t>Certificacións obtidas polos empregados, con nome, datas de emisión e vencemento, entidade emisora e estado.</w:t>
      </w:r>
    </w:p>
    <w:p w14:paraId="0F60093B" w14:textId="77777777" w:rsidR="006D44E1" w:rsidRPr="006D44E1" w:rsidRDefault="006D44E1" w:rsidP="006D44E1">
      <w:pPr>
        <w:rPr>
          <w:lang w:val="gl-ES"/>
        </w:rPr>
      </w:pPr>
    </w:p>
    <w:p w14:paraId="724EC531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INSERT INTO CERTIFICACIONES (ID_Certificacion, ID_Empleado, Nombre, Fecha_Emision, Fecha_Vencimiento, Entidad_Emisora, Estado) VALUES</w:t>
      </w:r>
    </w:p>
    <w:p w14:paraId="52EFE1CF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(1, 1, 'Certificación de Programación PLC', '2023-06-01', '2026-06-01', 'Entidad Certificadora A', 'Vigente'),</w:t>
      </w:r>
    </w:p>
    <w:p w14:paraId="57B6A986" w14:textId="77777777" w:rsidR="006D44E1" w:rsidRPr="00E24289" w:rsidRDefault="006D44E1" w:rsidP="006D44E1">
      <w:pPr>
        <w:rPr>
          <w:b/>
          <w:color w:val="5B9BD5" w:themeColor="accent5"/>
          <w:lang w:val="gl-ES"/>
        </w:rPr>
      </w:pPr>
      <w:r w:rsidRPr="00E24289">
        <w:rPr>
          <w:b/>
          <w:color w:val="5B9BD5" w:themeColor="accent5"/>
          <w:lang w:val="gl-ES"/>
        </w:rPr>
        <w:t>(2, 2, 'Certificación en Mantenimiento Industrial', '2022-11-15', '2025-11-15', 'Entidad Certificadora B', 'Vigente');</w:t>
      </w:r>
    </w:p>
    <w:p w14:paraId="15926607" w14:textId="77777777" w:rsidR="006D44E1" w:rsidRPr="006D44E1" w:rsidRDefault="006D44E1" w:rsidP="006D44E1">
      <w:pPr>
        <w:rPr>
          <w:lang w:val="gl-ES"/>
        </w:rPr>
      </w:pPr>
    </w:p>
    <w:p w14:paraId="2C60E70C" w14:textId="31517263" w:rsidR="006D44E1" w:rsidRPr="00DE27E8" w:rsidRDefault="006D44E1" w:rsidP="00DE27E8">
      <w:pPr>
        <w:pStyle w:val="Prrafodelista"/>
        <w:numPr>
          <w:ilvl w:val="0"/>
          <w:numId w:val="9"/>
        </w:numPr>
        <w:jc w:val="both"/>
        <w:rPr>
          <w:b/>
          <w:i/>
          <w:lang w:val="gl-ES"/>
        </w:rPr>
      </w:pPr>
      <w:r w:rsidRPr="00DE27E8">
        <w:rPr>
          <w:b/>
          <w:i/>
          <w:lang w:val="gl-ES"/>
        </w:rPr>
        <w:t>Horarios asignados aos empregados para o servizo técnico, con datas, turno e dispoñibilidade.</w:t>
      </w:r>
    </w:p>
    <w:p w14:paraId="1C8C7C4C" w14:textId="77777777" w:rsidR="006D44E1" w:rsidRPr="006D44E1" w:rsidRDefault="006D44E1" w:rsidP="006D44E1">
      <w:pPr>
        <w:rPr>
          <w:lang w:val="gl-ES"/>
        </w:rPr>
      </w:pPr>
    </w:p>
    <w:p w14:paraId="54892748" w14:textId="77777777" w:rsidR="006D44E1" w:rsidRPr="00DE27E8" w:rsidRDefault="006D44E1" w:rsidP="006D44E1">
      <w:pPr>
        <w:rPr>
          <w:b/>
          <w:color w:val="5B9BD5" w:themeColor="accent5"/>
          <w:lang w:val="gl-ES"/>
        </w:rPr>
      </w:pPr>
      <w:r w:rsidRPr="00DE27E8">
        <w:rPr>
          <w:b/>
          <w:color w:val="5B9BD5" w:themeColor="accent5"/>
          <w:lang w:val="gl-ES"/>
        </w:rPr>
        <w:t>INSERT INTO HORARIOS_SERVICIO_TECNICO (ID_Horario, ID_Empleado, Fecha, Turno, Disponibilidad) VALUES</w:t>
      </w:r>
    </w:p>
    <w:p w14:paraId="2CB4CD6C" w14:textId="77777777" w:rsidR="006D44E1" w:rsidRPr="00DE27E8" w:rsidRDefault="006D44E1" w:rsidP="006D44E1">
      <w:pPr>
        <w:rPr>
          <w:b/>
          <w:color w:val="5B9BD5" w:themeColor="accent5"/>
          <w:lang w:val="gl-ES"/>
        </w:rPr>
      </w:pPr>
      <w:r w:rsidRPr="00DE27E8">
        <w:rPr>
          <w:b/>
          <w:color w:val="5B9BD5" w:themeColor="accent5"/>
          <w:lang w:val="gl-ES"/>
        </w:rPr>
        <w:t>(1, 1, '2024-05-01', 'Mañana', 'Disponible'),</w:t>
      </w:r>
    </w:p>
    <w:p w14:paraId="2F398107" w14:textId="6AE20D8B" w:rsidR="006D44E1" w:rsidRPr="00DE27E8" w:rsidRDefault="006D44E1" w:rsidP="006D44E1">
      <w:pPr>
        <w:rPr>
          <w:b/>
          <w:color w:val="5B9BD5" w:themeColor="accent5"/>
          <w:lang w:val="gl-ES"/>
        </w:rPr>
      </w:pPr>
      <w:r w:rsidRPr="00DE27E8">
        <w:rPr>
          <w:b/>
          <w:color w:val="5B9BD5" w:themeColor="accent5"/>
          <w:lang w:val="gl-ES"/>
        </w:rPr>
        <w:t>(2, 2, '2024-05-01', 'Tarde', 'No Disponible');</w:t>
      </w:r>
    </w:p>
    <w:p w14:paraId="7D2E7C9D" w14:textId="77777777" w:rsidR="00DE27E8" w:rsidRPr="006D44E1" w:rsidRDefault="00DE27E8" w:rsidP="006D44E1">
      <w:pPr>
        <w:rPr>
          <w:lang w:val="gl-ES"/>
        </w:rPr>
      </w:pPr>
    </w:p>
    <w:p w14:paraId="4C17A662" w14:textId="77777777" w:rsidR="006D44E1" w:rsidRPr="006D44E1" w:rsidRDefault="006D44E1" w:rsidP="006D44E1">
      <w:pPr>
        <w:rPr>
          <w:lang w:val="gl-ES"/>
        </w:rPr>
      </w:pPr>
    </w:p>
    <w:p w14:paraId="4256EA53" w14:textId="77777777" w:rsidR="006D44E1" w:rsidRPr="00DE27E8" w:rsidRDefault="006D44E1" w:rsidP="006D44E1">
      <w:pPr>
        <w:rPr>
          <w:b/>
          <w:color w:val="5B9BD5" w:themeColor="accent5"/>
          <w:lang w:val="gl-ES"/>
        </w:rPr>
      </w:pPr>
      <w:r w:rsidRPr="00DE27E8">
        <w:rPr>
          <w:b/>
          <w:color w:val="5B9BD5" w:themeColor="accent5"/>
          <w:lang w:val="gl-ES"/>
        </w:rPr>
        <w:lastRenderedPageBreak/>
        <w:t>INSERT INTO COMPONENTES_MAQUINA (ID_Componente, ID_Maquina, Cantidad, Fecha_Instalacion) VALUES</w:t>
      </w:r>
    </w:p>
    <w:p w14:paraId="1B683B23" w14:textId="77777777" w:rsidR="006D44E1" w:rsidRPr="00DE27E8" w:rsidRDefault="006D44E1" w:rsidP="006D44E1">
      <w:pPr>
        <w:rPr>
          <w:b/>
          <w:lang w:val="gl-ES"/>
        </w:rPr>
      </w:pPr>
      <w:r w:rsidRPr="00DE27E8">
        <w:rPr>
          <w:b/>
          <w:color w:val="5B9BD5" w:themeColor="accent5"/>
          <w:lang w:val="gl-ES"/>
        </w:rPr>
        <w:t>(1, 1, 4, '2023-01-15'),</w:t>
      </w:r>
      <w:r w:rsidRPr="00DE27E8">
        <w:rPr>
          <w:b/>
          <w:lang w:val="gl-ES"/>
        </w:rPr>
        <w:t xml:space="preserve">   </w:t>
      </w:r>
      <w:r w:rsidRPr="00DE27E8">
        <w:rPr>
          <w:b/>
          <w:i/>
          <w:lang w:val="gl-ES"/>
        </w:rPr>
        <w:t>-- Componente A no Robot Industrial Model X</w:t>
      </w:r>
    </w:p>
    <w:p w14:paraId="08B15E0C" w14:textId="77777777" w:rsidR="006D44E1" w:rsidRPr="00DE27E8" w:rsidRDefault="006D44E1" w:rsidP="006D44E1">
      <w:pPr>
        <w:rPr>
          <w:b/>
          <w:lang w:val="gl-ES"/>
        </w:rPr>
      </w:pPr>
      <w:r w:rsidRPr="00DE27E8">
        <w:rPr>
          <w:b/>
          <w:color w:val="5B9BD5" w:themeColor="accent5"/>
          <w:lang w:val="gl-ES"/>
        </w:rPr>
        <w:t>(2, 2, 6, '2022-11-10'),</w:t>
      </w:r>
      <w:r w:rsidRPr="00DE27E8">
        <w:rPr>
          <w:b/>
          <w:lang w:val="gl-ES"/>
        </w:rPr>
        <w:t xml:space="preserve">   </w:t>
      </w:r>
      <w:r w:rsidRPr="00DE27E8">
        <w:rPr>
          <w:b/>
          <w:i/>
          <w:lang w:val="gl-ES"/>
        </w:rPr>
        <w:t>-- Componente B na CNC Model Y</w:t>
      </w:r>
    </w:p>
    <w:p w14:paraId="1771ABE8" w14:textId="77777777" w:rsidR="006D44E1" w:rsidRPr="00DE27E8" w:rsidRDefault="006D44E1" w:rsidP="006D44E1">
      <w:pPr>
        <w:rPr>
          <w:b/>
          <w:i/>
          <w:lang w:val="gl-ES"/>
        </w:rPr>
      </w:pPr>
      <w:r w:rsidRPr="00DE27E8">
        <w:rPr>
          <w:b/>
          <w:color w:val="5B9BD5" w:themeColor="accent5"/>
          <w:lang w:val="gl-ES"/>
        </w:rPr>
        <w:t xml:space="preserve">(3, 3, 2, '2023-05-22'),   </w:t>
      </w:r>
      <w:r w:rsidRPr="00DE27E8">
        <w:rPr>
          <w:b/>
          <w:i/>
          <w:lang w:val="gl-ES"/>
        </w:rPr>
        <w:t>-- Componente C na Impresora 3D Delta Pro</w:t>
      </w:r>
    </w:p>
    <w:p w14:paraId="7EDCA9EF" w14:textId="77777777" w:rsidR="006D44E1" w:rsidRPr="00DE27E8" w:rsidRDefault="006D44E1" w:rsidP="006D44E1">
      <w:pPr>
        <w:rPr>
          <w:b/>
          <w:lang w:val="gl-ES"/>
        </w:rPr>
      </w:pPr>
      <w:r w:rsidRPr="00DE27E8">
        <w:rPr>
          <w:b/>
          <w:color w:val="5B9BD5" w:themeColor="accent5"/>
          <w:lang w:val="gl-ES"/>
        </w:rPr>
        <w:t xml:space="preserve">(4, 4, 3, '2021-09-30'),   </w:t>
      </w:r>
      <w:r w:rsidRPr="00DE27E8">
        <w:rPr>
          <w:b/>
          <w:i/>
          <w:lang w:val="gl-ES"/>
        </w:rPr>
        <w:t>-- Componente D no PLC Siemens S7-1200</w:t>
      </w:r>
    </w:p>
    <w:p w14:paraId="7270410A" w14:textId="77777777" w:rsidR="006D44E1" w:rsidRPr="00DE27E8" w:rsidRDefault="006D44E1" w:rsidP="006D44E1">
      <w:pPr>
        <w:rPr>
          <w:b/>
          <w:lang w:val="gl-ES"/>
        </w:rPr>
      </w:pPr>
      <w:r w:rsidRPr="00DE27E8">
        <w:rPr>
          <w:b/>
          <w:color w:val="5B9BD5" w:themeColor="accent5"/>
          <w:lang w:val="gl-ES"/>
        </w:rPr>
        <w:t xml:space="preserve">(5, 5, 1, '2022-02-14'),   </w:t>
      </w:r>
      <w:r w:rsidRPr="00DE27E8">
        <w:rPr>
          <w:b/>
          <w:i/>
          <w:lang w:val="gl-ES"/>
        </w:rPr>
        <w:t>-- Componente E no Brazo Robótico UR5e</w:t>
      </w:r>
    </w:p>
    <w:p w14:paraId="577C095A" w14:textId="77777777" w:rsidR="006D44E1" w:rsidRPr="00DE27E8" w:rsidRDefault="006D44E1" w:rsidP="006D44E1">
      <w:pPr>
        <w:rPr>
          <w:b/>
          <w:lang w:val="gl-ES"/>
        </w:rPr>
      </w:pPr>
      <w:r w:rsidRPr="00DE27E8">
        <w:rPr>
          <w:b/>
          <w:color w:val="5B9BD5" w:themeColor="accent5"/>
          <w:lang w:val="gl-ES"/>
        </w:rPr>
        <w:t xml:space="preserve">(6, 6, 1, '2023-08-01'),   </w:t>
      </w:r>
      <w:r w:rsidRPr="00DE27E8">
        <w:rPr>
          <w:b/>
          <w:i/>
          <w:lang w:val="gl-ES"/>
        </w:rPr>
        <w:t>-- Componente F no Sistema SCADA WinCC Advanced</w:t>
      </w:r>
    </w:p>
    <w:p w14:paraId="4C7FB11D" w14:textId="77777777" w:rsidR="006D44E1" w:rsidRPr="00DE27E8" w:rsidRDefault="006D44E1" w:rsidP="006D44E1">
      <w:pPr>
        <w:rPr>
          <w:b/>
          <w:lang w:val="gl-ES"/>
        </w:rPr>
      </w:pPr>
      <w:r w:rsidRPr="00DE27E8">
        <w:rPr>
          <w:b/>
          <w:color w:val="5B9BD5" w:themeColor="accent5"/>
          <w:lang w:val="gl-ES"/>
        </w:rPr>
        <w:t xml:space="preserve">(7, 7, 2, '2020-12-20'),   </w:t>
      </w:r>
      <w:r w:rsidRPr="00DE27E8">
        <w:rPr>
          <w:b/>
          <w:i/>
          <w:lang w:val="gl-ES"/>
        </w:rPr>
        <w:t>-- Componente G na Fresadora CNC Model Z</w:t>
      </w:r>
    </w:p>
    <w:p w14:paraId="59BA8332" w14:textId="77777777" w:rsidR="006D44E1" w:rsidRPr="00DE27E8" w:rsidRDefault="006D44E1" w:rsidP="006D44E1">
      <w:pPr>
        <w:rPr>
          <w:b/>
          <w:lang w:val="gl-ES"/>
        </w:rPr>
      </w:pPr>
      <w:r w:rsidRPr="00DE27E8">
        <w:rPr>
          <w:b/>
          <w:color w:val="5B9BD5" w:themeColor="accent5"/>
          <w:lang w:val="gl-ES"/>
        </w:rPr>
        <w:t xml:space="preserve">(8, 8, 5, '2024-01-10'),   </w:t>
      </w:r>
      <w:r w:rsidRPr="00DE27E8">
        <w:rPr>
          <w:b/>
          <w:i/>
          <w:lang w:val="gl-ES"/>
        </w:rPr>
        <w:t>-- Componente H no Robot Colaborativo Cobot A1</w:t>
      </w:r>
    </w:p>
    <w:p w14:paraId="6347F0F3" w14:textId="77777777" w:rsidR="006D44E1" w:rsidRPr="00DE27E8" w:rsidRDefault="006D44E1" w:rsidP="006D44E1">
      <w:pPr>
        <w:rPr>
          <w:b/>
          <w:lang w:val="gl-ES"/>
        </w:rPr>
      </w:pPr>
      <w:r w:rsidRPr="00DE27E8">
        <w:rPr>
          <w:b/>
          <w:color w:val="5B9BD5" w:themeColor="accent5"/>
          <w:lang w:val="gl-ES"/>
        </w:rPr>
        <w:t xml:space="preserve">(9, 9, 2, '2022-06-18'),   </w:t>
      </w:r>
      <w:r w:rsidRPr="00DE27E8">
        <w:rPr>
          <w:b/>
          <w:i/>
          <w:lang w:val="gl-ES"/>
        </w:rPr>
        <w:t>-- Componente I no Controlador PID Omron E5CC</w:t>
      </w:r>
    </w:p>
    <w:p w14:paraId="59F387AC" w14:textId="77777777" w:rsidR="006D44E1" w:rsidRPr="00DE27E8" w:rsidRDefault="006D44E1" w:rsidP="00DE27E8">
      <w:pPr>
        <w:jc w:val="both"/>
        <w:rPr>
          <w:b/>
          <w:i/>
          <w:lang w:val="gl-ES"/>
        </w:rPr>
      </w:pPr>
      <w:r w:rsidRPr="00DE27E8">
        <w:rPr>
          <w:b/>
          <w:color w:val="5B9BD5" w:themeColor="accent5"/>
          <w:lang w:val="gl-ES"/>
        </w:rPr>
        <w:t>(10, 10, 3, '2023-03-03'),</w:t>
      </w:r>
      <w:r w:rsidRPr="00DE27E8">
        <w:rPr>
          <w:color w:val="5B9BD5" w:themeColor="accent5"/>
          <w:lang w:val="gl-ES"/>
        </w:rPr>
        <w:t xml:space="preserve"> </w:t>
      </w:r>
      <w:r w:rsidRPr="00DE27E8">
        <w:rPr>
          <w:b/>
          <w:i/>
          <w:lang w:val="gl-ES"/>
        </w:rPr>
        <w:t>-- Componente J no Sistema de Visión Cognex In-Sight</w:t>
      </w:r>
    </w:p>
    <w:p w14:paraId="6EA8B2D0" w14:textId="77777777" w:rsidR="006D44E1" w:rsidRPr="00DE27E8" w:rsidRDefault="006D44E1" w:rsidP="00DE27E8">
      <w:pPr>
        <w:jc w:val="both"/>
        <w:rPr>
          <w:b/>
          <w:i/>
          <w:lang w:val="gl-ES"/>
        </w:rPr>
      </w:pPr>
      <w:r w:rsidRPr="00DE27E8">
        <w:rPr>
          <w:b/>
          <w:color w:val="5B9BD5" w:themeColor="accent5"/>
          <w:lang w:val="gl-ES"/>
        </w:rPr>
        <w:t>(11, 1, 1, '2023-01-15'),</w:t>
      </w:r>
      <w:r w:rsidRPr="00DE27E8">
        <w:rPr>
          <w:color w:val="5B9BD5" w:themeColor="accent5"/>
          <w:lang w:val="gl-ES"/>
        </w:rPr>
        <w:t xml:space="preserve">  </w:t>
      </w:r>
      <w:r w:rsidRPr="00DE27E8">
        <w:rPr>
          <w:b/>
          <w:i/>
          <w:lang w:val="gl-ES"/>
        </w:rPr>
        <w:t>-- Componente K tamén no Robot Industrial Model X</w:t>
      </w:r>
    </w:p>
    <w:p w14:paraId="5DD4CCA2" w14:textId="58E0D3E4" w:rsidR="006D44E1" w:rsidRPr="00DE27E8" w:rsidRDefault="006D44E1" w:rsidP="006D44E1">
      <w:pPr>
        <w:rPr>
          <w:b/>
          <w:i/>
          <w:lang w:val="gl-ES"/>
        </w:rPr>
      </w:pPr>
      <w:r w:rsidRPr="00DE27E8">
        <w:rPr>
          <w:b/>
          <w:color w:val="5B9BD5" w:themeColor="accent5"/>
          <w:lang w:val="gl-ES"/>
        </w:rPr>
        <w:t xml:space="preserve">(12, 2, 1, '2022-11-10');  </w:t>
      </w:r>
      <w:r w:rsidRPr="00DE27E8">
        <w:rPr>
          <w:b/>
          <w:i/>
          <w:lang w:val="gl-ES"/>
        </w:rPr>
        <w:t>-- Componente L tamén na CNC Model Y</w:t>
      </w:r>
    </w:p>
    <w:p w14:paraId="13F19BBE" w14:textId="06571FBE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7" w:name="_Toc199846379"/>
      <w:r w:rsidRPr="001A7FE5">
        <w:rPr>
          <w:lang w:val="gl-ES"/>
        </w:rPr>
        <w:t>Funciones y Procedimientos Almacenados</w:t>
      </w:r>
      <w:bookmarkEnd w:id="7"/>
    </w:p>
    <w:p w14:paraId="576972A5" w14:textId="77777777" w:rsidR="00C25B93" w:rsidRPr="00C25B93" w:rsidRDefault="00C25B93" w:rsidP="00C25B93">
      <w:pPr>
        <w:rPr>
          <w:lang w:val="gl-ES"/>
        </w:rPr>
      </w:pPr>
    </w:p>
    <w:p w14:paraId="7CE233FE" w14:textId="1B72B510" w:rsidR="00532E5F" w:rsidRPr="00591486" w:rsidRDefault="00532E5F" w:rsidP="00591486">
      <w:pPr>
        <w:pStyle w:val="Prrafodelista"/>
        <w:numPr>
          <w:ilvl w:val="0"/>
          <w:numId w:val="9"/>
        </w:numPr>
        <w:rPr>
          <w:b/>
          <w:lang w:val="gl-ES"/>
        </w:rPr>
      </w:pPr>
      <w:r w:rsidRPr="00591486">
        <w:rPr>
          <w:b/>
          <w:lang w:val="gl-ES"/>
        </w:rPr>
        <w:t>FUNCIONES ALMACENADAS</w:t>
      </w:r>
    </w:p>
    <w:p w14:paraId="1A98DAD1" w14:textId="77777777" w:rsidR="00591486" w:rsidRPr="00591486" w:rsidRDefault="00591486" w:rsidP="00591486">
      <w:pPr>
        <w:pStyle w:val="Prrafodelista"/>
        <w:rPr>
          <w:b/>
          <w:i/>
          <w:lang w:val="gl-ES"/>
        </w:rPr>
      </w:pPr>
    </w:p>
    <w:p w14:paraId="0CF19349" w14:textId="6E1398B5" w:rsidR="00532E5F" w:rsidRPr="00591486" w:rsidRDefault="00532E5F" w:rsidP="00135E34">
      <w:pPr>
        <w:pStyle w:val="Prrafodelista"/>
        <w:numPr>
          <w:ilvl w:val="1"/>
          <w:numId w:val="11"/>
        </w:numPr>
        <w:jc w:val="both"/>
        <w:rPr>
          <w:b/>
          <w:i/>
          <w:lang w:val="gl-ES"/>
        </w:rPr>
      </w:pPr>
      <w:r w:rsidRPr="00591486">
        <w:rPr>
          <w:b/>
          <w:i/>
          <w:lang w:val="gl-ES"/>
        </w:rPr>
        <w:t>Calculo de antiguedad en la empresa desde año de contratación introducido por teclado;</w:t>
      </w:r>
    </w:p>
    <w:p w14:paraId="2AABFC50" w14:textId="77777777" w:rsidR="00532E5F" w:rsidRPr="00532E5F" w:rsidRDefault="00532E5F" w:rsidP="00532E5F">
      <w:pPr>
        <w:rPr>
          <w:lang w:val="gl-ES"/>
        </w:rPr>
      </w:pPr>
    </w:p>
    <w:p w14:paraId="22FB43A9" w14:textId="77777777" w:rsidR="00532E5F" w:rsidRPr="00591486" w:rsidRDefault="00532E5F" w:rsidP="00532E5F">
      <w:pPr>
        <w:rPr>
          <w:b/>
          <w:color w:val="5B9BD5" w:themeColor="accent5"/>
          <w:lang w:val="gl-ES"/>
        </w:rPr>
      </w:pPr>
      <w:r w:rsidRPr="00591486">
        <w:rPr>
          <w:b/>
          <w:color w:val="5B9BD5" w:themeColor="accent5"/>
          <w:lang w:val="gl-ES"/>
        </w:rPr>
        <w:t>DELIMITER //</w:t>
      </w:r>
    </w:p>
    <w:p w14:paraId="1C5F5F85" w14:textId="77777777" w:rsidR="00532E5F" w:rsidRPr="00591486" w:rsidRDefault="00532E5F" w:rsidP="00532E5F">
      <w:pPr>
        <w:rPr>
          <w:b/>
          <w:color w:val="5B9BD5" w:themeColor="accent5"/>
          <w:lang w:val="gl-ES"/>
        </w:rPr>
      </w:pPr>
      <w:r w:rsidRPr="00591486">
        <w:rPr>
          <w:b/>
          <w:color w:val="5B9BD5" w:themeColor="accent5"/>
          <w:lang w:val="gl-ES"/>
        </w:rPr>
        <w:t>CREATE FUNCTION calcular_antiguedad(p_fecha DATE)</w:t>
      </w:r>
    </w:p>
    <w:p w14:paraId="11E042D7" w14:textId="77777777" w:rsidR="00532E5F" w:rsidRPr="00591486" w:rsidRDefault="00532E5F" w:rsidP="00532E5F">
      <w:pPr>
        <w:rPr>
          <w:b/>
          <w:color w:val="5B9BD5" w:themeColor="accent5"/>
          <w:lang w:val="gl-ES"/>
        </w:rPr>
      </w:pPr>
      <w:r w:rsidRPr="00591486">
        <w:rPr>
          <w:b/>
          <w:color w:val="5B9BD5" w:themeColor="accent5"/>
          <w:lang w:val="gl-ES"/>
        </w:rPr>
        <w:t>RETURNS INT</w:t>
      </w:r>
    </w:p>
    <w:p w14:paraId="6370FD8E" w14:textId="77777777" w:rsidR="00532E5F" w:rsidRPr="00591486" w:rsidRDefault="00532E5F" w:rsidP="00532E5F">
      <w:pPr>
        <w:rPr>
          <w:b/>
          <w:color w:val="5B9BD5" w:themeColor="accent5"/>
          <w:lang w:val="gl-ES"/>
        </w:rPr>
      </w:pPr>
      <w:r w:rsidRPr="00591486">
        <w:rPr>
          <w:b/>
          <w:color w:val="5B9BD5" w:themeColor="accent5"/>
          <w:lang w:val="gl-ES"/>
        </w:rPr>
        <w:t>DETERMINISTIC</w:t>
      </w:r>
    </w:p>
    <w:p w14:paraId="00BC2D6C" w14:textId="77777777" w:rsidR="00532E5F" w:rsidRPr="00591486" w:rsidRDefault="00532E5F" w:rsidP="00532E5F">
      <w:pPr>
        <w:rPr>
          <w:b/>
          <w:color w:val="5B9BD5" w:themeColor="accent5"/>
          <w:lang w:val="gl-ES"/>
        </w:rPr>
      </w:pPr>
      <w:r w:rsidRPr="00591486">
        <w:rPr>
          <w:b/>
          <w:color w:val="5B9BD5" w:themeColor="accent5"/>
          <w:lang w:val="gl-ES"/>
        </w:rPr>
        <w:t>BEGIN</w:t>
      </w:r>
    </w:p>
    <w:p w14:paraId="4E272CE0" w14:textId="77777777" w:rsidR="00532E5F" w:rsidRPr="00591486" w:rsidRDefault="00532E5F" w:rsidP="00532E5F">
      <w:pPr>
        <w:rPr>
          <w:b/>
          <w:color w:val="5B9BD5" w:themeColor="accent5"/>
          <w:lang w:val="gl-ES"/>
        </w:rPr>
      </w:pPr>
      <w:r w:rsidRPr="00591486">
        <w:rPr>
          <w:b/>
          <w:color w:val="5B9BD5" w:themeColor="accent5"/>
          <w:lang w:val="gl-ES"/>
        </w:rPr>
        <w:t xml:space="preserve">    RETURN TIMESTAMPDIFF(YEAR, p_fecha, CURDATE());</w:t>
      </w:r>
    </w:p>
    <w:p w14:paraId="4FF16065" w14:textId="77777777" w:rsidR="00532E5F" w:rsidRPr="00591486" w:rsidRDefault="00532E5F" w:rsidP="00532E5F">
      <w:pPr>
        <w:rPr>
          <w:b/>
          <w:color w:val="5B9BD5" w:themeColor="accent5"/>
          <w:lang w:val="gl-ES"/>
        </w:rPr>
      </w:pPr>
      <w:r w:rsidRPr="00591486">
        <w:rPr>
          <w:b/>
          <w:color w:val="5B9BD5" w:themeColor="accent5"/>
          <w:lang w:val="gl-ES"/>
        </w:rPr>
        <w:t>END</w:t>
      </w:r>
    </w:p>
    <w:p w14:paraId="7A0BF1E2" w14:textId="77777777" w:rsidR="00532E5F" w:rsidRPr="00591486" w:rsidRDefault="00532E5F" w:rsidP="00532E5F">
      <w:pPr>
        <w:rPr>
          <w:b/>
          <w:color w:val="5B9BD5" w:themeColor="accent5"/>
          <w:lang w:val="gl-ES"/>
        </w:rPr>
      </w:pPr>
      <w:r w:rsidRPr="00591486">
        <w:rPr>
          <w:b/>
          <w:color w:val="5B9BD5" w:themeColor="accent5"/>
          <w:lang w:val="gl-ES"/>
        </w:rPr>
        <w:t>//</w:t>
      </w:r>
    </w:p>
    <w:p w14:paraId="374B5A39" w14:textId="77777777" w:rsidR="00532E5F" w:rsidRPr="00591486" w:rsidRDefault="00532E5F" w:rsidP="00532E5F">
      <w:pPr>
        <w:rPr>
          <w:b/>
          <w:color w:val="5B9BD5" w:themeColor="accent5"/>
          <w:lang w:val="gl-ES"/>
        </w:rPr>
      </w:pPr>
      <w:r w:rsidRPr="00591486">
        <w:rPr>
          <w:b/>
          <w:color w:val="5B9BD5" w:themeColor="accent5"/>
          <w:lang w:val="gl-ES"/>
        </w:rPr>
        <w:t>DELIMITER ;</w:t>
      </w:r>
    </w:p>
    <w:p w14:paraId="60D0FE91" w14:textId="51169E78" w:rsidR="00532E5F" w:rsidRDefault="00532E5F" w:rsidP="00532E5F">
      <w:pPr>
        <w:rPr>
          <w:b/>
          <w:color w:val="5B9BD5" w:themeColor="accent5"/>
          <w:lang w:val="gl-ES"/>
        </w:rPr>
      </w:pPr>
    </w:p>
    <w:p w14:paraId="6BCA452C" w14:textId="4CCCD721" w:rsidR="00CA47E0" w:rsidRDefault="00CA47E0" w:rsidP="00532E5F">
      <w:pPr>
        <w:rPr>
          <w:b/>
          <w:color w:val="5B9BD5" w:themeColor="accent5"/>
          <w:lang w:val="gl-ES"/>
        </w:rPr>
      </w:pPr>
    </w:p>
    <w:p w14:paraId="6965DB49" w14:textId="039A789C" w:rsidR="00CA47E0" w:rsidRDefault="00CA47E0" w:rsidP="00532E5F">
      <w:pPr>
        <w:rPr>
          <w:b/>
          <w:color w:val="5B9BD5" w:themeColor="accent5"/>
          <w:lang w:val="gl-ES"/>
        </w:rPr>
      </w:pPr>
    </w:p>
    <w:p w14:paraId="58119A2A" w14:textId="36541E84" w:rsidR="00CA47E0" w:rsidRDefault="00CA47E0" w:rsidP="00532E5F">
      <w:pPr>
        <w:rPr>
          <w:b/>
          <w:color w:val="5B9BD5" w:themeColor="accent5"/>
          <w:lang w:val="gl-ES"/>
        </w:rPr>
      </w:pPr>
    </w:p>
    <w:p w14:paraId="54237EF3" w14:textId="70CA17AD" w:rsidR="00CA47E0" w:rsidRDefault="00CA47E0" w:rsidP="00532E5F">
      <w:pPr>
        <w:rPr>
          <w:b/>
          <w:color w:val="5B9BD5" w:themeColor="accent5"/>
          <w:lang w:val="gl-ES"/>
        </w:rPr>
      </w:pPr>
    </w:p>
    <w:p w14:paraId="59D2F91F" w14:textId="5B356A42" w:rsidR="00CA47E0" w:rsidRDefault="00CA47E0" w:rsidP="00532E5F">
      <w:pPr>
        <w:rPr>
          <w:b/>
          <w:color w:val="5B9BD5" w:themeColor="accent5"/>
          <w:lang w:val="gl-ES"/>
        </w:rPr>
      </w:pPr>
    </w:p>
    <w:p w14:paraId="2B3A3F4B" w14:textId="749AE780" w:rsidR="00085677" w:rsidRDefault="00085677" w:rsidP="00532E5F">
      <w:pPr>
        <w:rPr>
          <w:b/>
          <w:color w:val="5B9BD5" w:themeColor="accent5"/>
          <w:lang w:val="gl-ES"/>
        </w:rPr>
      </w:pPr>
    </w:p>
    <w:p w14:paraId="75B00FBC" w14:textId="77777777" w:rsidR="00085677" w:rsidRDefault="00085677" w:rsidP="00532E5F">
      <w:pPr>
        <w:rPr>
          <w:b/>
          <w:color w:val="5B9BD5" w:themeColor="accent5"/>
          <w:lang w:val="gl-ES"/>
        </w:rPr>
      </w:pPr>
    </w:p>
    <w:p w14:paraId="196433C0" w14:textId="77777777" w:rsidR="00CA47E0" w:rsidRPr="00591486" w:rsidRDefault="00CA47E0" w:rsidP="00532E5F">
      <w:pPr>
        <w:rPr>
          <w:b/>
          <w:color w:val="5B9BD5" w:themeColor="accent5"/>
          <w:lang w:val="gl-ES"/>
        </w:rPr>
      </w:pPr>
    </w:p>
    <w:p w14:paraId="64237835" w14:textId="34C9BA76" w:rsidR="00591486" w:rsidRDefault="00591486" w:rsidP="00591486">
      <w:pPr>
        <w:jc w:val="center"/>
        <w:rPr>
          <w:b/>
          <w:color w:val="5B9BD5" w:themeColor="accent5"/>
          <w:lang w:val="gl-ES"/>
        </w:rPr>
      </w:pPr>
      <w:r w:rsidRPr="00591486">
        <w:rPr>
          <w:b/>
          <w:noProof/>
          <w:color w:val="5B9BD5" w:themeColor="accent5"/>
          <w:lang w:val="gl-ES"/>
        </w:rPr>
        <w:drawing>
          <wp:inline distT="0" distB="0" distL="0" distR="0" wp14:anchorId="4D5DE208" wp14:editId="25B53BF4">
            <wp:extent cx="5134692" cy="3372321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7550" w14:textId="48DD91BB" w:rsidR="00591486" w:rsidRDefault="00591486" w:rsidP="00591486">
      <w:pPr>
        <w:rPr>
          <w:b/>
          <w:color w:val="5B9BD5" w:themeColor="accent5"/>
          <w:lang w:val="gl-ES"/>
        </w:rPr>
      </w:pPr>
    </w:p>
    <w:p w14:paraId="772C94F0" w14:textId="045AAB82" w:rsidR="00697C87" w:rsidRDefault="00697C87" w:rsidP="00591486">
      <w:pPr>
        <w:rPr>
          <w:b/>
          <w:color w:val="5B9BD5" w:themeColor="accent5"/>
          <w:lang w:val="gl-ES"/>
        </w:rPr>
      </w:pPr>
    </w:p>
    <w:p w14:paraId="2572587E" w14:textId="2EB9B171" w:rsidR="00697C87" w:rsidRDefault="00697C87" w:rsidP="00591486">
      <w:pPr>
        <w:rPr>
          <w:b/>
          <w:color w:val="5B9BD5" w:themeColor="accent5"/>
          <w:lang w:val="gl-ES"/>
        </w:rPr>
      </w:pPr>
    </w:p>
    <w:p w14:paraId="24D90376" w14:textId="34667D51" w:rsidR="00697C87" w:rsidRDefault="00697C87" w:rsidP="00591486">
      <w:pPr>
        <w:rPr>
          <w:b/>
          <w:color w:val="5B9BD5" w:themeColor="accent5"/>
          <w:lang w:val="gl-ES"/>
        </w:rPr>
      </w:pPr>
    </w:p>
    <w:p w14:paraId="5AE24FC9" w14:textId="371BB72C" w:rsidR="00697C87" w:rsidRDefault="00697C87" w:rsidP="00591486">
      <w:pPr>
        <w:rPr>
          <w:b/>
          <w:color w:val="5B9BD5" w:themeColor="accent5"/>
          <w:lang w:val="gl-ES"/>
        </w:rPr>
      </w:pPr>
    </w:p>
    <w:p w14:paraId="3D4EF511" w14:textId="191C5E1A" w:rsidR="00697C87" w:rsidRDefault="00697C87" w:rsidP="00591486">
      <w:pPr>
        <w:rPr>
          <w:b/>
          <w:color w:val="5B9BD5" w:themeColor="accent5"/>
          <w:lang w:val="gl-ES"/>
        </w:rPr>
      </w:pPr>
    </w:p>
    <w:p w14:paraId="7052C583" w14:textId="32702A07" w:rsidR="00697C87" w:rsidRDefault="00697C87" w:rsidP="00591486">
      <w:pPr>
        <w:rPr>
          <w:b/>
          <w:color w:val="5B9BD5" w:themeColor="accent5"/>
          <w:lang w:val="gl-ES"/>
        </w:rPr>
      </w:pPr>
    </w:p>
    <w:p w14:paraId="140916B4" w14:textId="3BB8A7CB" w:rsidR="00697C87" w:rsidRDefault="00697C87" w:rsidP="00591486">
      <w:pPr>
        <w:rPr>
          <w:b/>
          <w:color w:val="5B9BD5" w:themeColor="accent5"/>
          <w:lang w:val="gl-ES"/>
        </w:rPr>
      </w:pPr>
    </w:p>
    <w:p w14:paraId="3609FDA0" w14:textId="3853A5AA" w:rsidR="00697C87" w:rsidRDefault="00697C87" w:rsidP="00591486">
      <w:pPr>
        <w:rPr>
          <w:b/>
          <w:color w:val="5B9BD5" w:themeColor="accent5"/>
          <w:lang w:val="gl-ES"/>
        </w:rPr>
      </w:pPr>
    </w:p>
    <w:p w14:paraId="7C07299F" w14:textId="39D4A1D0" w:rsidR="00697C87" w:rsidRDefault="00697C87" w:rsidP="00591486">
      <w:pPr>
        <w:rPr>
          <w:b/>
          <w:color w:val="5B9BD5" w:themeColor="accent5"/>
          <w:lang w:val="gl-ES"/>
        </w:rPr>
      </w:pPr>
    </w:p>
    <w:p w14:paraId="2D507584" w14:textId="02B91157" w:rsidR="00697C87" w:rsidRDefault="00697C87" w:rsidP="00591486">
      <w:pPr>
        <w:rPr>
          <w:b/>
          <w:color w:val="5B9BD5" w:themeColor="accent5"/>
          <w:lang w:val="gl-ES"/>
        </w:rPr>
      </w:pPr>
    </w:p>
    <w:p w14:paraId="1782972A" w14:textId="77777777" w:rsidR="00697C87" w:rsidRDefault="00697C87" w:rsidP="00591486">
      <w:pPr>
        <w:rPr>
          <w:b/>
          <w:color w:val="5B9BD5" w:themeColor="accent5"/>
          <w:lang w:val="gl-ES"/>
        </w:rPr>
      </w:pPr>
    </w:p>
    <w:p w14:paraId="2A984BE2" w14:textId="6B8020A1" w:rsidR="00135E34" w:rsidRPr="00135E34" w:rsidRDefault="00135E34" w:rsidP="00135E34">
      <w:pPr>
        <w:pStyle w:val="Prrafodelista"/>
        <w:numPr>
          <w:ilvl w:val="1"/>
          <w:numId w:val="11"/>
        </w:numPr>
        <w:jc w:val="both"/>
        <w:rPr>
          <w:b/>
          <w:i/>
          <w:color w:val="000000" w:themeColor="text1"/>
          <w:lang w:val="gl-ES"/>
        </w:rPr>
      </w:pPr>
      <w:r w:rsidRPr="00135E34">
        <w:rPr>
          <w:b/>
          <w:i/>
          <w:color w:val="000000" w:themeColor="text1"/>
          <w:lang w:val="gl-ES"/>
        </w:rPr>
        <w:lastRenderedPageBreak/>
        <w:t>Creaci</w:t>
      </w:r>
      <w:r>
        <w:rPr>
          <w:b/>
          <w:i/>
          <w:color w:val="000000" w:themeColor="text1"/>
          <w:lang w:val="gl-ES"/>
        </w:rPr>
        <w:t>ó</w:t>
      </w:r>
      <w:r w:rsidRPr="00135E34">
        <w:rPr>
          <w:b/>
          <w:i/>
          <w:color w:val="000000" w:themeColor="text1"/>
          <w:lang w:val="gl-ES"/>
        </w:rPr>
        <w:t>n de el nombre completo de los empleados con su nombre y su apellido</w:t>
      </w:r>
    </w:p>
    <w:p w14:paraId="2FA3D4D9" w14:textId="66340E0D" w:rsidR="00135E34" w:rsidRDefault="00135E34" w:rsidP="00135E34">
      <w:pPr>
        <w:rPr>
          <w:b/>
          <w:color w:val="5B9BD5" w:themeColor="accent5"/>
          <w:lang w:val="gl-ES"/>
        </w:rPr>
      </w:pPr>
    </w:p>
    <w:p w14:paraId="760BFA16" w14:textId="77777777" w:rsidR="00135E34" w:rsidRPr="00135E34" w:rsidRDefault="00135E34" w:rsidP="00135E34">
      <w:pPr>
        <w:rPr>
          <w:b/>
          <w:color w:val="5B9BD5" w:themeColor="accent5"/>
          <w:lang w:val="gl-ES"/>
        </w:rPr>
      </w:pPr>
    </w:p>
    <w:p w14:paraId="3B296811" w14:textId="77777777" w:rsidR="00135E34" w:rsidRPr="00135E34" w:rsidRDefault="00135E34" w:rsidP="00135E34">
      <w:pPr>
        <w:rPr>
          <w:b/>
          <w:color w:val="5B9BD5" w:themeColor="accent5"/>
          <w:lang w:val="gl-ES"/>
        </w:rPr>
      </w:pPr>
      <w:r w:rsidRPr="00135E34">
        <w:rPr>
          <w:b/>
          <w:color w:val="5B9BD5" w:themeColor="accent5"/>
          <w:lang w:val="gl-ES"/>
        </w:rPr>
        <w:t>DELIMITER //</w:t>
      </w:r>
    </w:p>
    <w:p w14:paraId="3E8A28D8" w14:textId="77777777" w:rsidR="00135E34" w:rsidRPr="00135E34" w:rsidRDefault="00135E34" w:rsidP="00135E34">
      <w:pPr>
        <w:rPr>
          <w:b/>
          <w:color w:val="5B9BD5" w:themeColor="accent5"/>
          <w:lang w:val="gl-ES"/>
        </w:rPr>
      </w:pPr>
      <w:r w:rsidRPr="00135E34">
        <w:rPr>
          <w:b/>
          <w:color w:val="5B9BD5" w:themeColor="accent5"/>
          <w:lang w:val="gl-ES"/>
        </w:rPr>
        <w:t>CREATE FUNCTION nombre_completo(p_nombre VARCHAR(50), p_apellidos VARCHAR(50))</w:t>
      </w:r>
    </w:p>
    <w:p w14:paraId="554DCA0C" w14:textId="77777777" w:rsidR="00135E34" w:rsidRPr="00135E34" w:rsidRDefault="00135E34" w:rsidP="00135E34">
      <w:pPr>
        <w:rPr>
          <w:b/>
          <w:color w:val="5B9BD5" w:themeColor="accent5"/>
          <w:lang w:val="gl-ES"/>
        </w:rPr>
      </w:pPr>
      <w:r w:rsidRPr="00135E34">
        <w:rPr>
          <w:b/>
          <w:color w:val="5B9BD5" w:themeColor="accent5"/>
          <w:lang w:val="gl-ES"/>
        </w:rPr>
        <w:t>RETURNS VARCHAR(101)</w:t>
      </w:r>
    </w:p>
    <w:p w14:paraId="244D1790" w14:textId="77777777" w:rsidR="00135E34" w:rsidRPr="00135E34" w:rsidRDefault="00135E34" w:rsidP="00135E34">
      <w:pPr>
        <w:rPr>
          <w:b/>
          <w:color w:val="5B9BD5" w:themeColor="accent5"/>
          <w:lang w:val="gl-ES"/>
        </w:rPr>
      </w:pPr>
      <w:r w:rsidRPr="00135E34">
        <w:rPr>
          <w:b/>
          <w:color w:val="5B9BD5" w:themeColor="accent5"/>
          <w:lang w:val="gl-ES"/>
        </w:rPr>
        <w:t>DETERMINISTIC</w:t>
      </w:r>
    </w:p>
    <w:p w14:paraId="3C8DA3B0" w14:textId="77777777" w:rsidR="00135E34" w:rsidRPr="00135E34" w:rsidRDefault="00135E34" w:rsidP="00135E34">
      <w:pPr>
        <w:rPr>
          <w:b/>
          <w:color w:val="5B9BD5" w:themeColor="accent5"/>
          <w:lang w:val="gl-ES"/>
        </w:rPr>
      </w:pPr>
      <w:r w:rsidRPr="00135E34">
        <w:rPr>
          <w:b/>
          <w:color w:val="5B9BD5" w:themeColor="accent5"/>
          <w:lang w:val="gl-ES"/>
        </w:rPr>
        <w:t>BEGIN</w:t>
      </w:r>
    </w:p>
    <w:p w14:paraId="20CD6F81" w14:textId="77777777" w:rsidR="00135E34" w:rsidRPr="00135E34" w:rsidRDefault="00135E34" w:rsidP="00135E34">
      <w:pPr>
        <w:rPr>
          <w:b/>
          <w:color w:val="5B9BD5" w:themeColor="accent5"/>
          <w:lang w:val="gl-ES"/>
        </w:rPr>
      </w:pPr>
      <w:r w:rsidRPr="00135E34">
        <w:rPr>
          <w:b/>
          <w:color w:val="5B9BD5" w:themeColor="accent5"/>
          <w:lang w:val="gl-ES"/>
        </w:rPr>
        <w:t xml:space="preserve">    RETURN CONCAT(p_nombre, ' ', p_apellidos);</w:t>
      </w:r>
    </w:p>
    <w:p w14:paraId="043B762B" w14:textId="77777777" w:rsidR="00135E34" w:rsidRPr="00135E34" w:rsidRDefault="00135E34" w:rsidP="00135E34">
      <w:pPr>
        <w:rPr>
          <w:b/>
          <w:color w:val="5B9BD5" w:themeColor="accent5"/>
          <w:lang w:val="gl-ES"/>
        </w:rPr>
      </w:pPr>
      <w:r w:rsidRPr="00135E34">
        <w:rPr>
          <w:b/>
          <w:color w:val="5B9BD5" w:themeColor="accent5"/>
          <w:lang w:val="gl-ES"/>
        </w:rPr>
        <w:t>END</w:t>
      </w:r>
    </w:p>
    <w:p w14:paraId="7830FBFA" w14:textId="77777777" w:rsidR="00135E34" w:rsidRPr="00135E34" w:rsidRDefault="00135E34" w:rsidP="00135E34">
      <w:pPr>
        <w:rPr>
          <w:b/>
          <w:color w:val="5B9BD5" w:themeColor="accent5"/>
          <w:lang w:val="gl-ES"/>
        </w:rPr>
      </w:pPr>
      <w:r w:rsidRPr="00135E34">
        <w:rPr>
          <w:b/>
          <w:color w:val="5B9BD5" w:themeColor="accent5"/>
          <w:lang w:val="gl-ES"/>
        </w:rPr>
        <w:t>//</w:t>
      </w:r>
    </w:p>
    <w:p w14:paraId="69038910" w14:textId="2D70A1E6" w:rsidR="00135E34" w:rsidRDefault="00135E34" w:rsidP="00135E34">
      <w:pPr>
        <w:rPr>
          <w:b/>
          <w:color w:val="5B9BD5" w:themeColor="accent5"/>
          <w:lang w:val="gl-ES"/>
        </w:rPr>
      </w:pPr>
      <w:r w:rsidRPr="00135E34">
        <w:rPr>
          <w:b/>
          <w:color w:val="5B9BD5" w:themeColor="accent5"/>
          <w:lang w:val="gl-ES"/>
        </w:rPr>
        <w:t>DELIMITER ;</w:t>
      </w:r>
    </w:p>
    <w:p w14:paraId="54FFAD20" w14:textId="6FA183C8" w:rsidR="00135E34" w:rsidRDefault="00135E34" w:rsidP="00135E34">
      <w:pPr>
        <w:rPr>
          <w:b/>
          <w:color w:val="5B9BD5" w:themeColor="accent5"/>
          <w:lang w:val="gl-ES"/>
        </w:rPr>
      </w:pPr>
    </w:p>
    <w:p w14:paraId="039CDE78" w14:textId="340F50BA" w:rsidR="00766304" w:rsidRDefault="00766304" w:rsidP="00135E34">
      <w:pPr>
        <w:rPr>
          <w:b/>
          <w:color w:val="5B9BD5" w:themeColor="accent5"/>
          <w:lang w:val="gl-ES"/>
        </w:rPr>
      </w:pPr>
    </w:p>
    <w:p w14:paraId="4A98ACB6" w14:textId="5E26A459" w:rsidR="00766304" w:rsidRDefault="00766304" w:rsidP="00135E34">
      <w:pPr>
        <w:rPr>
          <w:b/>
          <w:color w:val="5B9BD5" w:themeColor="accent5"/>
          <w:lang w:val="gl-ES"/>
        </w:rPr>
      </w:pPr>
    </w:p>
    <w:p w14:paraId="1467D5A0" w14:textId="16A92BAB" w:rsidR="00697C87" w:rsidRDefault="00766304" w:rsidP="00CA47E0">
      <w:pPr>
        <w:jc w:val="center"/>
        <w:rPr>
          <w:b/>
          <w:color w:val="5B9BD5" w:themeColor="accent5"/>
          <w:lang w:val="gl-ES"/>
        </w:rPr>
      </w:pPr>
      <w:r w:rsidRPr="00766304">
        <w:rPr>
          <w:b/>
          <w:noProof/>
          <w:color w:val="5B9BD5" w:themeColor="accent5"/>
          <w:lang w:val="gl-ES"/>
        </w:rPr>
        <w:drawing>
          <wp:inline distT="0" distB="0" distL="0" distR="0" wp14:anchorId="0371C204" wp14:editId="30D40853">
            <wp:extent cx="4437036" cy="3654504"/>
            <wp:effectExtent l="0" t="0" r="1905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4263" cy="36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01F4" w14:textId="6F40EEBD" w:rsidR="00CA47E0" w:rsidRDefault="00CA47E0" w:rsidP="00CA47E0">
      <w:pPr>
        <w:jc w:val="center"/>
        <w:rPr>
          <w:b/>
          <w:color w:val="5B9BD5" w:themeColor="accent5"/>
          <w:lang w:val="gl-ES"/>
        </w:rPr>
      </w:pPr>
    </w:p>
    <w:p w14:paraId="2913C7AA" w14:textId="77777777" w:rsidR="00CA47E0" w:rsidRDefault="00CA47E0" w:rsidP="00CA47E0">
      <w:pPr>
        <w:jc w:val="center"/>
        <w:rPr>
          <w:b/>
          <w:color w:val="5B9BD5" w:themeColor="accent5"/>
          <w:lang w:val="gl-ES"/>
        </w:rPr>
      </w:pPr>
    </w:p>
    <w:p w14:paraId="049AFCB6" w14:textId="77777777" w:rsidR="00697C87" w:rsidRDefault="00697C87" w:rsidP="00135E34">
      <w:pPr>
        <w:rPr>
          <w:b/>
          <w:color w:val="5B9BD5" w:themeColor="accent5"/>
          <w:lang w:val="gl-ES"/>
        </w:rPr>
      </w:pPr>
    </w:p>
    <w:p w14:paraId="362CB665" w14:textId="2285607E" w:rsidR="00697C87" w:rsidRDefault="00697C87" w:rsidP="00697C87">
      <w:pPr>
        <w:pStyle w:val="Prrafodelista"/>
        <w:numPr>
          <w:ilvl w:val="1"/>
          <w:numId w:val="11"/>
        </w:numPr>
        <w:jc w:val="both"/>
        <w:rPr>
          <w:b/>
          <w:i/>
          <w:color w:val="000000" w:themeColor="text1"/>
          <w:lang w:val="gl-ES"/>
        </w:rPr>
      </w:pPr>
      <w:r w:rsidRPr="00697C87">
        <w:rPr>
          <w:b/>
          <w:i/>
          <w:color w:val="000000" w:themeColor="text1"/>
          <w:lang w:val="gl-ES"/>
        </w:rPr>
        <w:lastRenderedPageBreak/>
        <w:t>Función que devolve un resumo da información dun empregado.</w:t>
      </w:r>
    </w:p>
    <w:p w14:paraId="71D3928B" w14:textId="77777777" w:rsidR="00697C87" w:rsidRPr="00697C87" w:rsidRDefault="00697C87" w:rsidP="00697C87">
      <w:pPr>
        <w:pStyle w:val="Prrafodelista"/>
        <w:ind w:left="1440"/>
        <w:jc w:val="both"/>
        <w:rPr>
          <w:b/>
          <w:i/>
          <w:color w:val="000000" w:themeColor="text1"/>
          <w:lang w:val="gl-ES"/>
        </w:rPr>
      </w:pPr>
    </w:p>
    <w:p w14:paraId="788AADD6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>DELIMITER //</w:t>
      </w:r>
    </w:p>
    <w:p w14:paraId="7B3BE82B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>CREATE FUNCTION resumen_empleado(p_ID INT)</w:t>
      </w:r>
    </w:p>
    <w:p w14:paraId="4446BC85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>RETURNS TEXT</w:t>
      </w:r>
    </w:p>
    <w:p w14:paraId="68BB20BE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>DETERMINISTIC</w:t>
      </w:r>
    </w:p>
    <w:p w14:paraId="6DE3FE79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>BEGIN</w:t>
      </w:r>
    </w:p>
    <w:p w14:paraId="5EA665E9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DECLARE v_nombre VARCHAR(50);</w:t>
      </w:r>
    </w:p>
    <w:p w14:paraId="30A08286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DECLARE v_apellidos VARCHAR(50);</w:t>
      </w:r>
    </w:p>
    <w:p w14:paraId="18BC1138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DECLARE v_email VARCHAR(100);</w:t>
      </w:r>
    </w:p>
    <w:p w14:paraId="01ED5036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DECLARE v_fecha DATE;</w:t>
      </w:r>
    </w:p>
    <w:p w14:paraId="082AEA4F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DECLARE v_antiguedad INT;</w:t>
      </w:r>
    </w:p>
    <w:p w14:paraId="716B7F23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DECLARE v_resultado TEXT;</w:t>
      </w:r>
    </w:p>
    <w:p w14:paraId="43F95984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</w:p>
    <w:p w14:paraId="4FEBF897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SELECT Nombre, Apellidos, Email, Fecha_Contratacion</w:t>
      </w:r>
    </w:p>
    <w:p w14:paraId="2AAC9851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INTO v_nombre, v_apellidos, v_email, v_fecha</w:t>
      </w:r>
    </w:p>
    <w:p w14:paraId="3A5C1EA3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FROM EMPLEADOS</w:t>
      </w:r>
    </w:p>
    <w:p w14:paraId="7B102A6E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WHERE ID_Empleado = p_ID;</w:t>
      </w:r>
    </w:p>
    <w:p w14:paraId="3638A849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</w:p>
    <w:p w14:paraId="369CC8C5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SET v_antiguedad = TIMESTAMPDIFF(YEAR, v_fecha, CURDATE());</w:t>
      </w:r>
    </w:p>
    <w:p w14:paraId="37CEF5A6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</w:p>
    <w:p w14:paraId="19B2B11B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SET v_resultado = CONCAT('Empregado: ', v_nombre, ' ', v_apellidos,</w:t>
      </w:r>
    </w:p>
    <w:p w14:paraId="77411D71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                         ', Email: ', v_email,</w:t>
      </w:r>
    </w:p>
    <w:p w14:paraId="18136094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                         ', Antigüidade: ', v_antiguedad, ' anos');</w:t>
      </w:r>
    </w:p>
    <w:p w14:paraId="3A6CD03A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</w:p>
    <w:p w14:paraId="7B7D1F54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 xml:space="preserve">  RETURN v_resultado;</w:t>
      </w:r>
    </w:p>
    <w:p w14:paraId="0A27C6B1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>END //</w:t>
      </w:r>
    </w:p>
    <w:p w14:paraId="32FE1A71" w14:textId="77777777" w:rsidR="00697C87" w:rsidRPr="00697C87" w:rsidRDefault="00697C87" w:rsidP="00697C87">
      <w:pPr>
        <w:rPr>
          <w:b/>
          <w:color w:val="5B9BD5" w:themeColor="accent5"/>
          <w:lang w:val="gl-ES"/>
        </w:rPr>
      </w:pPr>
    </w:p>
    <w:p w14:paraId="019D15D7" w14:textId="5CA9D75B" w:rsid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color w:val="5B9BD5" w:themeColor="accent5"/>
          <w:lang w:val="gl-ES"/>
        </w:rPr>
        <w:t>DELIMITER ;</w:t>
      </w:r>
    </w:p>
    <w:p w14:paraId="7AB79772" w14:textId="7039E500" w:rsidR="00697C87" w:rsidRDefault="00697C87" w:rsidP="00697C87">
      <w:pPr>
        <w:rPr>
          <w:b/>
          <w:color w:val="5B9BD5" w:themeColor="accent5"/>
          <w:lang w:val="gl-ES"/>
        </w:rPr>
      </w:pPr>
    </w:p>
    <w:p w14:paraId="7813231D" w14:textId="5AF2A469" w:rsidR="00697C87" w:rsidRDefault="00697C87" w:rsidP="00697C87">
      <w:pPr>
        <w:rPr>
          <w:b/>
          <w:color w:val="5B9BD5" w:themeColor="accent5"/>
          <w:lang w:val="gl-ES"/>
        </w:rPr>
      </w:pPr>
      <w:r w:rsidRPr="00697C87">
        <w:rPr>
          <w:b/>
          <w:noProof/>
          <w:color w:val="5B9BD5" w:themeColor="accent5"/>
          <w:lang w:val="gl-ES"/>
        </w:rPr>
        <w:lastRenderedPageBreak/>
        <w:drawing>
          <wp:inline distT="0" distB="0" distL="0" distR="0" wp14:anchorId="299A2A49" wp14:editId="161856E9">
            <wp:extent cx="5400040" cy="21475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91F8" w14:textId="35B068F3" w:rsidR="00766304" w:rsidRDefault="00766304" w:rsidP="00135E34">
      <w:pPr>
        <w:rPr>
          <w:b/>
          <w:color w:val="5B9BD5" w:themeColor="accent5"/>
          <w:lang w:val="gl-ES"/>
        </w:rPr>
      </w:pPr>
    </w:p>
    <w:p w14:paraId="6484CD5E" w14:textId="0DEA700B" w:rsidR="00766304" w:rsidRDefault="00766304" w:rsidP="00766304">
      <w:pPr>
        <w:pStyle w:val="Prrafodelista"/>
        <w:numPr>
          <w:ilvl w:val="0"/>
          <w:numId w:val="11"/>
        </w:numPr>
        <w:rPr>
          <w:b/>
          <w:color w:val="000000" w:themeColor="text1"/>
          <w:lang w:val="gl-ES"/>
        </w:rPr>
      </w:pPr>
      <w:r w:rsidRPr="00766304">
        <w:rPr>
          <w:b/>
          <w:color w:val="000000" w:themeColor="text1"/>
          <w:lang w:val="gl-ES"/>
        </w:rPr>
        <w:t>PROCEDIMIENTOS ALMACENADOS</w:t>
      </w:r>
    </w:p>
    <w:p w14:paraId="75D90BDE" w14:textId="77777777" w:rsidR="00766304" w:rsidRPr="00766304" w:rsidRDefault="00766304" w:rsidP="00766304">
      <w:pPr>
        <w:pStyle w:val="Prrafodelista"/>
        <w:rPr>
          <w:b/>
          <w:color w:val="000000" w:themeColor="text1"/>
          <w:lang w:val="gl-ES"/>
        </w:rPr>
      </w:pPr>
    </w:p>
    <w:p w14:paraId="55C777F9" w14:textId="6A02B09A" w:rsidR="00766304" w:rsidRPr="00766304" w:rsidRDefault="00766304" w:rsidP="00766304">
      <w:pPr>
        <w:pStyle w:val="Prrafodelista"/>
        <w:numPr>
          <w:ilvl w:val="1"/>
          <w:numId w:val="11"/>
        </w:numPr>
        <w:rPr>
          <w:b/>
          <w:i/>
          <w:color w:val="000000" w:themeColor="text1"/>
          <w:lang w:val="gl-ES"/>
        </w:rPr>
      </w:pPr>
      <w:r w:rsidRPr="00766304">
        <w:rPr>
          <w:b/>
          <w:i/>
          <w:color w:val="000000" w:themeColor="text1"/>
          <w:lang w:val="gl-ES"/>
        </w:rPr>
        <w:t>Procedimiento para insercción de nuevos empleados</w:t>
      </w:r>
    </w:p>
    <w:p w14:paraId="605269B7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</w:p>
    <w:p w14:paraId="54AE7EA6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DELIMITER //</w:t>
      </w:r>
    </w:p>
    <w:p w14:paraId="453D9918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CREATE PROCEDURE insertar_empleado(</w:t>
      </w:r>
    </w:p>
    <w:p w14:paraId="6727120C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p_ID_Empleado INT,</w:t>
      </w:r>
    </w:p>
    <w:p w14:paraId="60EC3884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p_Nombre VARCHAR(50),</w:t>
      </w:r>
    </w:p>
    <w:p w14:paraId="6140F7D8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p_Apellidos VARCHAR(50),</w:t>
      </w:r>
    </w:p>
    <w:p w14:paraId="1470F5C9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p_DNI VARCHAR(15),</w:t>
      </w:r>
    </w:p>
    <w:p w14:paraId="4C91CB1A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p_Especialidad VARCHAR(50),</w:t>
      </w:r>
    </w:p>
    <w:p w14:paraId="10298F4C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p_Telefono VARCHAR(20),</w:t>
      </w:r>
    </w:p>
    <w:p w14:paraId="256B0AD6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p_Email VARCHAR(100),</w:t>
      </w:r>
    </w:p>
    <w:p w14:paraId="168B7E60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p_Fecha_Contratacion DATE</w:t>
      </w:r>
    </w:p>
    <w:p w14:paraId="007BD90F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)</w:t>
      </w:r>
    </w:p>
    <w:p w14:paraId="2A42C00F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BEGIN</w:t>
      </w:r>
    </w:p>
    <w:p w14:paraId="5DCECE59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INSERT INTO EMPLEADOS (ID_Empleado, Nombre, Apellidos, DNI, Especialidad, Telefono, Email, Fecha_Contratacion)</w:t>
      </w:r>
    </w:p>
    <w:p w14:paraId="61CF1BF0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VALUES (p_ID_Empleado, p_Nombre, p_Apellidos, p_DNI, p_Especialidad, p_Telefono, p_Email, p_Fecha_Contratacion);</w:t>
      </w:r>
    </w:p>
    <w:p w14:paraId="616FA20C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END</w:t>
      </w:r>
    </w:p>
    <w:p w14:paraId="12A89ABA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//</w:t>
      </w:r>
    </w:p>
    <w:p w14:paraId="6944886A" w14:textId="39E2C803" w:rsid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DELIMITER ;</w:t>
      </w:r>
    </w:p>
    <w:p w14:paraId="4C1FFE85" w14:textId="02740F95" w:rsidR="00D957D8" w:rsidRDefault="00D957D8" w:rsidP="00766304">
      <w:pPr>
        <w:rPr>
          <w:b/>
          <w:color w:val="5B9BD5" w:themeColor="accent5"/>
          <w:lang w:val="gl-ES"/>
        </w:rPr>
      </w:pPr>
    </w:p>
    <w:p w14:paraId="398683BF" w14:textId="4E311F77" w:rsidR="00D957D8" w:rsidRDefault="00D957D8" w:rsidP="00D957D8">
      <w:pPr>
        <w:jc w:val="center"/>
        <w:rPr>
          <w:b/>
          <w:color w:val="5B9BD5" w:themeColor="accent5"/>
          <w:lang w:val="gl-ES"/>
        </w:rPr>
      </w:pPr>
      <w:r w:rsidRPr="00D957D8">
        <w:rPr>
          <w:b/>
          <w:noProof/>
          <w:color w:val="5B9BD5" w:themeColor="accent5"/>
          <w:lang w:val="gl-ES"/>
        </w:rPr>
        <w:lastRenderedPageBreak/>
        <w:drawing>
          <wp:inline distT="0" distB="0" distL="0" distR="0" wp14:anchorId="77743ACC" wp14:editId="410093C1">
            <wp:extent cx="3877216" cy="1009791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F597" w14:textId="2E89D963" w:rsidR="00D957D8" w:rsidRDefault="00D957D8" w:rsidP="00766304">
      <w:pPr>
        <w:rPr>
          <w:b/>
          <w:color w:val="5B9BD5" w:themeColor="accent5"/>
          <w:lang w:val="gl-ES"/>
        </w:rPr>
      </w:pPr>
      <w:r w:rsidRPr="00D957D8">
        <w:rPr>
          <w:b/>
          <w:noProof/>
          <w:color w:val="5B9BD5" w:themeColor="accent5"/>
          <w:lang w:val="gl-ES"/>
        </w:rPr>
        <w:drawing>
          <wp:inline distT="0" distB="0" distL="0" distR="0" wp14:anchorId="5A0B4AB8" wp14:editId="2F175E4F">
            <wp:extent cx="5400040" cy="1790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78E3" w14:textId="77777777" w:rsidR="00D957D8" w:rsidRPr="00766304" w:rsidRDefault="00D957D8" w:rsidP="00766304">
      <w:pPr>
        <w:rPr>
          <w:b/>
          <w:color w:val="5B9BD5" w:themeColor="accent5"/>
          <w:lang w:val="gl-ES"/>
        </w:rPr>
      </w:pPr>
    </w:p>
    <w:p w14:paraId="05324937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</w:p>
    <w:p w14:paraId="752F7C5F" w14:textId="23D0D186" w:rsidR="00766304" w:rsidRPr="00D957D8" w:rsidRDefault="00766304" w:rsidP="00D957D8">
      <w:pPr>
        <w:pStyle w:val="Prrafodelista"/>
        <w:numPr>
          <w:ilvl w:val="1"/>
          <w:numId w:val="11"/>
        </w:numPr>
        <w:rPr>
          <w:b/>
          <w:color w:val="000000" w:themeColor="text1"/>
          <w:lang w:val="gl-ES"/>
        </w:rPr>
      </w:pPr>
      <w:r w:rsidRPr="00D957D8">
        <w:rPr>
          <w:b/>
          <w:i/>
          <w:color w:val="000000" w:themeColor="text1"/>
          <w:lang w:val="gl-ES"/>
        </w:rPr>
        <w:t>Procedimiento para actualizar el contacto de un empleado</w:t>
      </w:r>
    </w:p>
    <w:p w14:paraId="39C34DF6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</w:p>
    <w:p w14:paraId="14929D2D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DELIMITER //</w:t>
      </w:r>
    </w:p>
    <w:p w14:paraId="57A493C6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CREATE PROCEDURE actualizar_contacto(</w:t>
      </w:r>
    </w:p>
    <w:p w14:paraId="5FC5F742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p_ID_Empleado INT,</w:t>
      </w:r>
    </w:p>
    <w:p w14:paraId="48AB8122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p_Telefono VARCHAR(20),</w:t>
      </w:r>
    </w:p>
    <w:p w14:paraId="7685CD3D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IN p_Email VARCHAR(100)</w:t>
      </w:r>
    </w:p>
    <w:p w14:paraId="061F9FD7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)</w:t>
      </w:r>
    </w:p>
    <w:p w14:paraId="0643A631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BEGIN</w:t>
      </w:r>
    </w:p>
    <w:p w14:paraId="6C4B6A48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UPDATE EMPLEADOS</w:t>
      </w:r>
    </w:p>
    <w:p w14:paraId="24394D1C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SET Telefono = p_Telefono,</w:t>
      </w:r>
    </w:p>
    <w:p w14:paraId="454FF5E0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    Email = p_Email</w:t>
      </w:r>
    </w:p>
    <w:p w14:paraId="27986FE3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WHERE ID_Empleado = p_ID_Empleado;</w:t>
      </w:r>
    </w:p>
    <w:p w14:paraId="1E092551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END</w:t>
      </w:r>
    </w:p>
    <w:p w14:paraId="5FE963B3" w14:textId="77777777" w:rsidR="00766304" w:rsidRP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//</w:t>
      </w:r>
    </w:p>
    <w:p w14:paraId="4BB70D3D" w14:textId="567801AE" w:rsidR="00766304" w:rsidRDefault="00766304" w:rsidP="00766304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DELIMITER ;</w:t>
      </w:r>
    </w:p>
    <w:p w14:paraId="54E55656" w14:textId="30E67B60" w:rsidR="00766304" w:rsidRDefault="00F325D1" w:rsidP="00F325D1">
      <w:pPr>
        <w:jc w:val="center"/>
        <w:rPr>
          <w:b/>
          <w:color w:val="5B9BD5" w:themeColor="accent5"/>
          <w:lang w:val="gl-ES"/>
        </w:rPr>
      </w:pPr>
      <w:r w:rsidRPr="00F325D1">
        <w:rPr>
          <w:b/>
          <w:noProof/>
          <w:color w:val="5B9BD5" w:themeColor="accent5"/>
          <w:lang w:val="gl-ES"/>
        </w:rPr>
        <w:lastRenderedPageBreak/>
        <w:drawing>
          <wp:inline distT="0" distB="0" distL="0" distR="0" wp14:anchorId="2CE65027" wp14:editId="1A9DC049">
            <wp:extent cx="5334744" cy="341042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D6F6" w14:textId="4E9E60FA" w:rsidR="00F325D1" w:rsidRDefault="00F325D1" w:rsidP="00F325D1">
      <w:pPr>
        <w:jc w:val="center"/>
        <w:rPr>
          <w:b/>
          <w:color w:val="5B9BD5" w:themeColor="accent5"/>
          <w:lang w:val="gl-ES"/>
        </w:rPr>
      </w:pPr>
    </w:p>
    <w:p w14:paraId="2CFB26D8" w14:textId="3850619E" w:rsidR="00F325D1" w:rsidRDefault="00F325D1" w:rsidP="00F325D1">
      <w:pPr>
        <w:jc w:val="center"/>
        <w:rPr>
          <w:b/>
          <w:color w:val="5B9BD5" w:themeColor="accent5"/>
          <w:lang w:val="gl-ES"/>
        </w:rPr>
      </w:pPr>
      <w:r w:rsidRPr="00F325D1">
        <w:rPr>
          <w:b/>
          <w:noProof/>
          <w:color w:val="5B9BD5" w:themeColor="accent5"/>
          <w:lang w:val="gl-ES"/>
        </w:rPr>
        <w:drawing>
          <wp:inline distT="0" distB="0" distL="0" distR="0" wp14:anchorId="2732CCEB" wp14:editId="31785825">
            <wp:extent cx="5400040" cy="2632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BB05" w14:textId="4FBC99BD" w:rsidR="00643C73" w:rsidRDefault="00643C73" w:rsidP="00F325D1">
      <w:pPr>
        <w:jc w:val="center"/>
        <w:rPr>
          <w:b/>
          <w:color w:val="5B9BD5" w:themeColor="accent5"/>
          <w:lang w:val="gl-ES"/>
        </w:rPr>
      </w:pPr>
    </w:p>
    <w:p w14:paraId="7B27AD03" w14:textId="04BF326C" w:rsidR="00CA47E0" w:rsidRDefault="00CA47E0" w:rsidP="00F325D1">
      <w:pPr>
        <w:jc w:val="center"/>
        <w:rPr>
          <w:b/>
          <w:color w:val="5B9BD5" w:themeColor="accent5"/>
          <w:lang w:val="gl-ES"/>
        </w:rPr>
      </w:pPr>
    </w:p>
    <w:p w14:paraId="35FE0B83" w14:textId="6E0C75DB" w:rsidR="00E87422" w:rsidRDefault="00E87422" w:rsidP="00F325D1">
      <w:pPr>
        <w:jc w:val="center"/>
        <w:rPr>
          <w:b/>
          <w:color w:val="5B9BD5" w:themeColor="accent5"/>
          <w:lang w:val="gl-ES"/>
        </w:rPr>
      </w:pPr>
    </w:p>
    <w:p w14:paraId="6F124785" w14:textId="2B4EA7FD" w:rsidR="00E87422" w:rsidRDefault="00E87422" w:rsidP="00F325D1">
      <w:pPr>
        <w:jc w:val="center"/>
        <w:rPr>
          <w:b/>
          <w:color w:val="5B9BD5" w:themeColor="accent5"/>
          <w:lang w:val="gl-ES"/>
        </w:rPr>
      </w:pPr>
    </w:p>
    <w:p w14:paraId="038F5354" w14:textId="2C7C7CC2" w:rsidR="00E87422" w:rsidRDefault="00E87422" w:rsidP="00F325D1">
      <w:pPr>
        <w:jc w:val="center"/>
        <w:rPr>
          <w:b/>
          <w:color w:val="5B9BD5" w:themeColor="accent5"/>
          <w:lang w:val="gl-ES"/>
        </w:rPr>
      </w:pPr>
    </w:p>
    <w:p w14:paraId="3ECADDA4" w14:textId="07A5BB24" w:rsidR="00E87422" w:rsidRDefault="00E87422" w:rsidP="00F325D1">
      <w:pPr>
        <w:jc w:val="center"/>
        <w:rPr>
          <w:b/>
          <w:color w:val="5B9BD5" w:themeColor="accent5"/>
          <w:lang w:val="gl-ES"/>
        </w:rPr>
      </w:pPr>
    </w:p>
    <w:p w14:paraId="7C091064" w14:textId="77777777" w:rsidR="00E87422" w:rsidRDefault="00E87422" w:rsidP="00F325D1">
      <w:pPr>
        <w:jc w:val="center"/>
        <w:rPr>
          <w:b/>
          <w:color w:val="5B9BD5" w:themeColor="accent5"/>
          <w:lang w:val="gl-ES"/>
        </w:rPr>
      </w:pPr>
    </w:p>
    <w:p w14:paraId="5BA7D0E6" w14:textId="32A166D6" w:rsidR="00643C73" w:rsidRPr="00643C73" w:rsidRDefault="00643C73" w:rsidP="00643C73">
      <w:pPr>
        <w:pStyle w:val="Prrafodelista"/>
        <w:numPr>
          <w:ilvl w:val="1"/>
          <w:numId w:val="11"/>
        </w:numPr>
        <w:rPr>
          <w:i/>
          <w:color w:val="000000" w:themeColor="text1"/>
          <w:lang w:val="gl-ES"/>
        </w:rPr>
      </w:pPr>
      <w:r>
        <w:rPr>
          <w:rStyle w:val="Textoennegrita"/>
          <w:i/>
        </w:rPr>
        <w:lastRenderedPageBreak/>
        <w:t>P</w:t>
      </w:r>
      <w:r w:rsidRPr="00643C73">
        <w:rPr>
          <w:rStyle w:val="Textoennegrita"/>
          <w:i/>
        </w:rPr>
        <w:t>rocedemento almacenado</w:t>
      </w:r>
      <w:r w:rsidRPr="00643C73">
        <w:rPr>
          <w:i/>
        </w:rPr>
        <w:t xml:space="preserve"> </w:t>
      </w:r>
      <w:r w:rsidRPr="00643C73">
        <w:rPr>
          <w:b/>
          <w:i/>
        </w:rPr>
        <w:t>que elimina empregados con máis de X anos de antigüidade (con backup previo).</w:t>
      </w:r>
    </w:p>
    <w:p w14:paraId="12C26E10" w14:textId="48050685" w:rsidR="00643C73" w:rsidRDefault="00643C73" w:rsidP="00643C73">
      <w:pPr>
        <w:rPr>
          <w:b/>
          <w:color w:val="000000" w:themeColor="text1"/>
          <w:lang w:val="gl-ES"/>
        </w:rPr>
      </w:pPr>
    </w:p>
    <w:p w14:paraId="1D39C854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>CREATE TABLE IF NOT EXISTS EMPLEADOS_ELIMINADOS AS</w:t>
      </w:r>
    </w:p>
    <w:p w14:paraId="4CC6FEA7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>SELECT * FROM EMPLEADOS WHERE 1=0;</w:t>
      </w:r>
    </w:p>
    <w:p w14:paraId="09243918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</w:p>
    <w:p w14:paraId="4DAEFAD3" w14:textId="088D2BFB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 xml:space="preserve">DELIMITER </w:t>
      </w:r>
      <w:r w:rsidR="002A2AA1">
        <w:rPr>
          <w:b/>
          <w:color w:val="5B9BD5" w:themeColor="accent5"/>
          <w:lang w:val="gl-ES"/>
        </w:rPr>
        <w:t>//</w:t>
      </w:r>
    </w:p>
    <w:p w14:paraId="4CD957D4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</w:p>
    <w:p w14:paraId="490B3E6D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>CREATE PROCEDURE eliminar_empregados_antigos(IN p_anhos INT)</w:t>
      </w:r>
    </w:p>
    <w:p w14:paraId="4F66B057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>BEGIN</w:t>
      </w:r>
    </w:p>
    <w:p w14:paraId="3187E428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 xml:space="preserve">  DECLARE v_data_limite DATE;</w:t>
      </w:r>
    </w:p>
    <w:p w14:paraId="4548913F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</w:p>
    <w:p w14:paraId="0BF8F901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 xml:space="preserve">  SET v_data_limite = DATE_SUB(CURDATE(), INTERVAL p_anhos YEAR);</w:t>
      </w:r>
    </w:p>
    <w:p w14:paraId="69754A0B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</w:p>
    <w:p w14:paraId="53A6680E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 xml:space="preserve">  INSERT INTO EMPLEADOS_ELIMINADOS</w:t>
      </w:r>
    </w:p>
    <w:p w14:paraId="31F2B5AE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 xml:space="preserve">  SELECT * FROM EMPLEADOS WHERE Fecha_Contratacion &lt; v_data_limite;</w:t>
      </w:r>
    </w:p>
    <w:p w14:paraId="4730B0D2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</w:p>
    <w:p w14:paraId="31FC559C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 xml:space="preserve">  DELETE FROM EMPLEADOS WHERE Fecha_Contratacion &lt; v_data_limite;</w:t>
      </w:r>
    </w:p>
    <w:p w14:paraId="386D1C09" w14:textId="7E00ABE2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 xml:space="preserve">END </w:t>
      </w:r>
      <w:r w:rsidR="002A2AA1">
        <w:rPr>
          <w:b/>
          <w:color w:val="5B9BD5" w:themeColor="accent5"/>
          <w:lang w:val="gl-ES"/>
        </w:rPr>
        <w:t>//</w:t>
      </w:r>
    </w:p>
    <w:p w14:paraId="4CD9615B" w14:textId="77777777" w:rsidR="00643C73" w:rsidRPr="00643C73" w:rsidRDefault="00643C73" w:rsidP="00643C73">
      <w:pPr>
        <w:rPr>
          <w:b/>
          <w:color w:val="5B9BD5" w:themeColor="accent5"/>
          <w:lang w:val="gl-ES"/>
        </w:rPr>
      </w:pPr>
    </w:p>
    <w:p w14:paraId="03D80AB1" w14:textId="4A78C2F7" w:rsidR="00643C73" w:rsidRPr="00643C73" w:rsidRDefault="00643C73" w:rsidP="00643C73">
      <w:pPr>
        <w:rPr>
          <w:b/>
          <w:color w:val="5B9BD5" w:themeColor="accent5"/>
          <w:lang w:val="gl-ES"/>
        </w:rPr>
      </w:pPr>
      <w:r w:rsidRPr="00643C73">
        <w:rPr>
          <w:b/>
          <w:color w:val="5B9BD5" w:themeColor="accent5"/>
          <w:lang w:val="gl-ES"/>
        </w:rPr>
        <w:t>DELIMITER ;</w:t>
      </w:r>
    </w:p>
    <w:p w14:paraId="12484BBC" w14:textId="7A8E3433" w:rsidR="00135E34" w:rsidRDefault="00135E34" w:rsidP="00135E34">
      <w:pPr>
        <w:rPr>
          <w:b/>
          <w:color w:val="5B9BD5" w:themeColor="accent5"/>
          <w:lang w:val="gl-ES"/>
        </w:rPr>
      </w:pPr>
    </w:p>
    <w:p w14:paraId="3C757E9D" w14:textId="2CAD69C6" w:rsidR="00135E34" w:rsidRDefault="00643C73" w:rsidP="00135E34">
      <w:pPr>
        <w:rPr>
          <w:b/>
          <w:color w:val="5B9BD5" w:themeColor="accent5"/>
          <w:lang w:val="gl-ES"/>
        </w:rPr>
      </w:pPr>
      <w:r w:rsidRPr="00643C73">
        <w:rPr>
          <w:b/>
          <w:noProof/>
          <w:color w:val="5B9BD5" w:themeColor="accent5"/>
          <w:lang w:val="gl-ES"/>
        </w:rPr>
        <w:drawing>
          <wp:inline distT="0" distB="0" distL="0" distR="0" wp14:anchorId="47F2ECE9" wp14:editId="14EBD059">
            <wp:extent cx="5400040" cy="22701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846">
        <w:rPr>
          <w:b/>
          <w:color w:val="5B9BD5" w:themeColor="accent5"/>
          <w:lang w:val="gl-ES"/>
        </w:rPr>
        <w:t>^</w:t>
      </w:r>
    </w:p>
    <w:p w14:paraId="13BFACCB" w14:textId="2F7F3FDB" w:rsidR="00270846" w:rsidRDefault="00270846" w:rsidP="00135E34">
      <w:pPr>
        <w:rPr>
          <w:b/>
          <w:color w:val="5B9BD5" w:themeColor="accent5"/>
          <w:lang w:val="gl-ES"/>
        </w:rPr>
      </w:pPr>
      <w:r w:rsidRPr="00270846">
        <w:rPr>
          <w:b/>
          <w:noProof/>
          <w:color w:val="5B9BD5" w:themeColor="accent5"/>
          <w:lang w:val="gl-ES"/>
        </w:rPr>
        <w:lastRenderedPageBreak/>
        <w:drawing>
          <wp:inline distT="0" distB="0" distL="0" distR="0" wp14:anchorId="3FC1778B" wp14:editId="37C4026E">
            <wp:extent cx="5400040" cy="10414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1F76" w14:textId="102DB3E2" w:rsidR="00135E34" w:rsidRDefault="00135E34" w:rsidP="00135E34">
      <w:pPr>
        <w:rPr>
          <w:b/>
          <w:color w:val="5B9BD5" w:themeColor="accent5"/>
          <w:lang w:val="gl-ES"/>
        </w:rPr>
      </w:pPr>
    </w:p>
    <w:p w14:paraId="49279EF2" w14:textId="77777777" w:rsidR="00591486" w:rsidRPr="00591486" w:rsidRDefault="00591486" w:rsidP="00591486">
      <w:pPr>
        <w:rPr>
          <w:b/>
          <w:color w:val="5B9BD5" w:themeColor="accent5"/>
          <w:lang w:val="gl-ES"/>
        </w:rPr>
      </w:pPr>
    </w:p>
    <w:p w14:paraId="41AD9B75" w14:textId="03600DBF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8" w:name="_Toc199846380"/>
      <w:r w:rsidRPr="001A7FE5">
        <w:rPr>
          <w:lang w:val="gl-ES"/>
        </w:rPr>
        <w:t>Triggers</w:t>
      </w:r>
      <w:bookmarkEnd w:id="8"/>
    </w:p>
    <w:p w14:paraId="16FBF7C9" w14:textId="0A5BCC22" w:rsidR="00C25B93" w:rsidRDefault="00C25B93" w:rsidP="00C25B93">
      <w:pPr>
        <w:rPr>
          <w:lang w:val="gl-ES"/>
        </w:rPr>
      </w:pPr>
    </w:p>
    <w:p w14:paraId="7EB2F0D1" w14:textId="77777777" w:rsidR="0039701B" w:rsidRPr="00C25B93" w:rsidRDefault="0039701B" w:rsidP="00C25B93">
      <w:pPr>
        <w:rPr>
          <w:lang w:val="gl-ES"/>
        </w:rPr>
      </w:pPr>
    </w:p>
    <w:p w14:paraId="68FB5945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-- TRIGGERS</w:t>
      </w:r>
    </w:p>
    <w:p w14:paraId="0D9C9F3C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</w:p>
    <w:p w14:paraId="4C957B3E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-- Trigger BEFORE INSERT: Validar que el DNI no esté vacío ni nulo; si lo está, cancelar la inserción.</w:t>
      </w:r>
    </w:p>
    <w:p w14:paraId="1DA5C714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</w:p>
    <w:p w14:paraId="7BD2FDAA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DELIMITER //</w:t>
      </w:r>
    </w:p>
    <w:p w14:paraId="685A53D3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CREATE TRIGGER validar_DNI_before_insert</w:t>
      </w:r>
    </w:p>
    <w:p w14:paraId="6C4EA33C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BEFORE INSERT ON EMPLEADOS</w:t>
      </w:r>
    </w:p>
    <w:p w14:paraId="1FD92FFB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FOR EACH ROW</w:t>
      </w:r>
    </w:p>
    <w:p w14:paraId="6A127B56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BEGIN</w:t>
      </w:r>
    </w:p>
    <w:p w14:paraId="62127333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IF NEW.DNI IS NULL OR NEW.DNI = '' THEN</w:t>
      </w:r>
    </w:p>
    <w:p w14:paraId="78DA4703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    SIGNAL SQLSTATE '45000' SET MESSAGE_TEXT = 'DNI no puede estar vacío';</w:t>
      </w:r>
    </w:p>
    <w:p w14:paraId="68E335F9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END IF;</w:t>
      </w:r>
    </w:p>
    <w:p w14:paraId="6F9A8345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END</w:t>
      </w:r>
    </w:p>
    <w:p w14:paraId="15AAEAE6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//</w:t>
      </w:r>
    </w:p>
    <w:p w14:paraId="590244B5" w14:textId="31CD722B" w:rsidR="00F325D1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DELIMITER ;</w:t>
      </w:r>
    </w:p>
    <w:p w14:paraId="31A1B95C" w14:textId="2450BAD1" w:rsidR="0039701B" w:rsidRDefault="0039701B" w:rsidP="00F325D1">
      <w:pPr>
        <w:rPr>
          <w:b/>
          <w:color w:val="5B9BD5" w:themeColor="accent5"/>
          <w:lang w:val="gl-ES"/>
        </w:rPr>
      </w:pPr>
    </w:p>
    <w:p w14:paraId="481BA6D6" w14:textId="12BFC851" w:rsidR="0039701B" w:rsidRDefault="0039701B" w:rsidP="00F325D1">
      <w:pPr>
        <w:rPr>
          <w:b/>
          <w:color w:val="5B9BD5" w:themeColor="accent5"/>
          <w:lang w:val="gl-ES"/>
        </w:rPr>
      </w:pPr>
      <w:r w:rsidRPr="0039701B">
        <w:rPr>
          <w:b/>
          <w:noProof/>
          <w:color w:val="5B9BD5" w:themeColor="accent5"/>
          <w:lang w:val="gl-ES"/>
        </w:rPr>
        <w:lastRenderedPageBreak/>
        <w:drawing>
          <wp:inline distT="0" distB="0" distL="0" distR="0" wp14:anchorId="1E07F3E8" wp14:editId="7DFA9F57">
            <wp:extent cx="5400040" cy="34505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AB4" w14:textId="77777777" w:rsidR="0039701B" w:rsidRPr="00766304" w:rsidRDefault="0039701B" w:rsidP="00F325D1">
      <w:pPr>
        <w:rPr>
          <w:b/>
          <w:color w:val="5B9BD5" w:themeColor="accent5"/>
          <w:lang w:val="gl-ES"/>
        </w:rPr>
      </w:pPr>
    </w:p>
    <w:p w14:paraId="4712B4B6" w14:textId="77777777" w:rsidR="00F325D1" w:rsidRPr="00085677" w:rsidRDefault="00F325D1" w:rsidP="00F325D1">
      <w:pPr>
        <w:rPr>
          <w:b/>
          <w:color w:val="000000" w:themeColor="text1"/>
          <w:lang w:val="gl-ES"/>
        </w:rPr>
      </w:pPr>
    </w:p>
    <w:p w14:paraId="33AB859B" w14:textId="77777777" w:rsidR="00F325D1" w:rsidRPr="00085677" w:rsidRDefault="00F325D1" w:rsidP="00F325D1">
      <w:pPr>
        <w:rPr>
          <w:b/>
          <w:color w:val="000000" w:themeColor="text1"/>
          <w:lang w:val="gl-ES"/>
        </w:rPr>
      </w:pPr>
      <w:r w:rsidRPr="00085677">
        <w:rPr>
          <w:b/>
          <w:color w:val="000000" w:themeColor="text1"/>
          <w:lang w:val="gl-ES"/>
        </w:rPr>
        <w:t>-- Trigger AFTER UPDATE: Registrar cambios en teléfono o email en una tabla de auditoría</w:t>
      </w:r>
    </w:p>
    <w:p w14:paraId="56315CD4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</w:p>
    <w:p w14:paraId="3EC322D5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CREATE TABLE auditoria_contacto (</w:t>
      </w:r>
    </w:p>
    <w:p w14:paraId="5F1C1BD8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id INT AUTO_INCREMENT PRIMARY KEY,</w:t>
      </w:r>
    </w:p>
    <w:p w14:paraId="54651ED6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ID_Empleado INT,</w:t>
      </w:r>
    </w:p>
    <w:p w14:paraId="465CCAC3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Telefono_antiguo VARCHAR(20),</w:t>
      </w:r>
    </w:p>
    <w:p w14:paraId="70DB7E91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Telefono_nuevo VARCHAR(20),</w:t>
      </w:r>
    </w:p>
    <w:p w14:paraId="2F9377D0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Email_antiguo VARCHAR(100),</w:t>
      </w:r>
    </w:p>
    <w:p w14:paraId="47683935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Email_nuevo VARCHAR(100),</w:t>
      </w:r>
    </w:p>
    <w:p w14:paraId="04678D82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fecha_cambio TIMESTAMP DEFAULT CURRENT_TIMESTAMP</w:t>
      </w:r>
    </w:p>
    <w:p w14:paraId="13AC733F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);</w:t>
      </w:r>
    </w:p>
    <w:p w14:paraId="59CDE225" w14:textId="7E589169" w:rsidR="00F325D1" w:rsidRDefault="00F325D1" w:rsidP="00F325D1">
      <w:pPr>
        <w:rPr>
          <w:b/>
          <w:color w:val="5B9BD5" w:themeColor="accent5"/>
          <w:lang w:val="gl-ES"/>
        </w:rPr>
      </w:pPr>
    </w:p>
    <w:p w14:paraId="26CF5B90" w14:textId="7BF864DF" w:rsidR="00085677" w:rsidRDefault="00085677" w:rsidP="00F325D1">
      <w:pPr>
        <w:rPr>
          <w:b/>
          <w:color w:val="5B9BD5" w:themeColor="accent5"/>
          <w:lang w:val="gl-ES"/>
        </w:rPr>
      </w:pPr>
    </w:p>
    <w:p w14:paraId="0342BCBF" w14:textId="324F9712" w:rsidR="00085677" w:rsidRDefault="00085677" w:rsidP="00F325D1">
      <w:pPr>
        <w:rPr>
          <w:b/>
          <w:color w:val="5B9BD5" w:themeColor="accent5"/>
          <w:lang w:val="gl-ES"/>
        </w:rPr>
      </w:pPr>
    </w:p>
    <w:p w14:paraId="32636369" w14:textId="29E983C5" w:rsidR="00085677" w:rsidRDefault="00085677" w:rsidP="00F325D1">
      <w:pPr>
        <w:rPr>
          <w:b/>
          <w:color w:val="5B9BD5" w:themeColor="accent5"/>
          <w:lang w:val="gl-ES"/>
        </w:rPr>
      </w:pPr>
    </w:p>
    <w:p w14:paraId="7E70E11F" w14:textId="4B796A2E" w:rsidR="00085677" w:rsidRDefault="00085677" w:rsidP="00F325D1">
      <w:pPr>
        <w:rPr>
          <w:b/>
          <w:color w:val="5B9BD5" w:themeColor="accent5"/>
          <w:lang w:val="gl-ES"/>
        </w:rPr>
      </w:pPr>
    </w:p>
    <w:p w14:paraId="0BEB53BC" w14:textId="77777777" w:rsidR="00085677" w:rsidRPr="00766304" w:rsidRDefault="00085677" w:rsidP="00F325D1">
      <w:pPr>
        <w:rPr>
          <w:b/>
          <w:color w:val="5B9BD5" w:themeColor="accent5"/>
          <w:lang w:val="gl-ES"/>
        </w:rPr>
      </w:pPr>
    </w:p>
    <w:p w14:paraId="4A69905D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lastRenderedPageBreak/>
        <w:t>DELIMITER //</w:t>
      </w:r>
    </w:p>
    <w:p w14:paraId="4ED42157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CREATE TRIGGER auditar_cambios_contacto_after_update</w:t>
      </w:r>
    </w:p>
    <w:p w14:paraId="3B0FF37A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AFTER UPDATE ON EMPLEADOS</w:t>
      </w:r>
    </w:p>
    <w:p w14:paraId="6DFC663C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FOR EACH ROW</w:t>
      </w:r>
    </w:p>
    <w:p w14:paraId="06EB009D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BEGIN</w:t>
      </w:r>
    </w:p>
    <w:p w14:paraId="00834169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IF OLD.Telefono &lt;&gt; NEW.Telefono OR OLD.Email &lt;&gt; NEW.Email THEN</w:t>
      </w:r>
    </w:p>
    <w:p w14:paraId="4670F95D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    INSERT INTO auditoria_contacto (ID_Empleado, Telefono_antiguo, Telefono_nuevo, Email_antiguo, Email_nuevo)</w:t>
      </w:r>
    </w:p>
    <w:p w14:paraId="771B42AB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    VALUES (NEW.ID_Empleado, OLD.Telefono, NEW.Telefono, OLD.Email, NEW.Email);</w:t>
      </w:r>
    </w:p>
    <w:p w14:paraId="6BD99646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 xml:space="preserve">    END IF;</w:t>
      </w:r>
    </w:p>
    <w:p w14:paraId="1566FAE3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END</w:t>
      </w:r>
    </w:p>
    <w:p w14:paraId="2AB388E5" w14:textId="77777777" w:rsidR="00F325D1" w:rsidRPr="00766304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//</w:t>
      </w:r>
    </w:p>
    <w:p w14:paraId="44977609" w14:textId="77777777" w:rsidR="00F325D1" w:rsidRDefault="00F325D1" w:rsidP="00F325D1">
      <w:pPr>
        <w:rPr>
          <w:b/>
          <w:color w:val="5B9BD5" w:themeColor="accent5"/>
          <w:lang w:val="gl-ES"/>
        </w:rPr>
      </w:pPr>
      <w:r w:rsidRPr="00766304">
        <w:rPr>
          <w:b/>
          <w:color w:val="5B9BD5" w:themeColor="accent5"/>
          <w:lang w:val="gl-ES"/>
        </w:rPr>
        <w:t>DELIMITER ;</w:t>
      </w:r>
    </w:p>
    <w:p w14:paraId="0197FDA2" w14:textId="65AFBD9F" w:rsidR="00F325D1" w:rsidRDefault="00F325D1" w:rsidP="00F325D1">
      <w:pPr>
        <w:rPr>
          <w:b/>
          <w:color w:val="5B9BD5" w:themeColor="accent5"/>
          <w:lang w:val="gl-ES"/>
        </w:rPr>
      </w:pPr>
    </w:p>
    <w:p w14:paraId="220A722D" w14:textId="340583DE" w:rsidR="0039701B" w:rsidRDefault="0039701B" w:rsidP="0093043F">
      <w:pPr>
        <w:jc w:val="center"/>
        <w:rPr>
          <w:b/>
          <w:color w:val="5B9BD5" w:themeColor="accent5"/>
          <w:lang w:val="gl-ES"/>
        </w:rPr>
      </w:pPr>
      <w:r w:rsidRPr="0039701B">
        <w:rPr>
          <w:b/>
          <w:noProof/>
          <w:color w:val="5B9BD5" w:themeColor="accent5"/>
          <w:lang w:val="gl-ES"/>
        </w:rPr>
        <w:drawing>
          <wp:inline distT="0" distB="0" distL="0" distR="0" wp14:anchorId="2EFD7B68" wp14:editId="107D5A7F">
            <wp:extent cx="5400040" cy="24733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B8F4" w14:textId="366F5942" w:rsidR="0039701B" w:rsidRDefault="0039701B" w:rsidP="00F325D1">
      <w:pPr>
        <w:rPr>
          <w:b/>
          <w:color w:val="5B9BD5" w:themeColor="accent5"/>
          <w:lang w:val="gl-ES"/>
        </w:rPr>
      </w:pPr>
    </w:p>
    <w:p w14:paraId="68BFFA16" w14:textId="65EBCDA9" w:rsidR="0039701B" w:rsidRDefault="0093043F" w:rsidP="0093043F">
      <w:pPr>
        <w:jc w:val="center"/>
        <w:rPr>
          <w:b/>
          <w:color w:val="5B9BD5" w:themeColor="accent5"/>
          <w:lang w:val="gl-ES"/>
        </w:rPr>
      </w:pPr>
      <w:r w:rsidRPr="0093043F">
        <w:rPr>
          <w:b/>
          <w:noProof/>
          <w:color w:val="5B9BD5" w:themeColor="accent5"/>
          <w:lang w:val="gl-ES"/>
        </w:rPr>
        <w:drawing>
          <wp:inline distT="0" distB="0" distL="0" distR="0" wp14:anchorId="279DC410" wp14:editId="15F15237">
            <wp:extent cx="5400040" cy="2374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C9C0" w14:textId="3771A02B" w:rsidR="0093043F" w:rsidRDefault="0093043F" w:rsidP="00F325D1">
      <w:pPr>
        <w:rPr>
          <w:b/>
          <w:color w:val="5B9BD5" w:themeColor="accent5"/>
          <w:lang w:val="gl-ES"/>
        </w:rPr>
      </w:pPr>
    </w:p>
    <w:p w14:paraId="04D28672" w14:textId="3CA72BAA" w:rsidR="00351321" w:rsidRDefault="0093043F" w:rsidP="00085677">
      <w:pPr>
        <w:jc w:val="center"/>
        <w:rPr>
          <w:b/>
          <w:color w:val="5B9BD5" w:themeColor="accent5"/>
          <w:lang w:val="gl-ES"/>
        </w:rPr>
      </w:pPr>
      <w:r w:rsidRPr="0093043F">
        <w:rPr>
          <w:b/>
          <w:noProof/>
          <w:color w:val="5B9BD5" w:themeColor="accent5"/>
          <w:lang w:val="gl-ES"/>
        </w:rPr>
        <w:drawing>
          <wp:inline distT="0" distB="0" distL="0" distR="0" wp14:anchorId="0BC2E476" wp14:editId="2A1E4192">
            <wp:extent cx="5400040" cy="14217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11069936" w14:textId="72F55CAA" w:rsidR="00351321" w:rsidRDefault="003D41A4" w:rsidP="003D41A4">
      <w:pPr>
        <w:pStyle w:val="Prrafodelista"/>
        <w:numPr>
          <w:ilvl w:val="1"/>
          <w:numId w:val="11"/>
        </w:numPr>
        <w:rPr>
          <w:b/>
          <w:i/>
          <w:color w:val="000000" w:themeColor="text1"/>
          <w:lang w:val="gl-ES"/>
        </w:rPr>
      </w:pPr>
      <w:r w:rsidRPr="003D41A4">
        <w:rPr>
          <w:b/>
          <w:i/>
          <w:color w:val="000000" w:themeColor="text1"/>
          <w:lang w:val="gl-ES"/>
        </w:rPr>
        <w:lastRenderedPageBreak/>
        <w:t>Un trigger que evita eliminar empregados da especialidade “Director”.</w:t>
      </w:r>
    </w:p>
    <w:p w14:paraId="49F0E835" w14:textId="675A78DD" w:rsidR="003D41A4" w:rsidRDefault="003D41A4" w:rsidP="003D41A4">
      <w:pPr>
        <w:rPr>
          <w:b/>
          <w:color w:val="5B9BD5" w:themeColor="accent5"/>
          <w:lang w:val="gl-ES"/>
        </w:rPr>
      </w:pPr>
    </w:p>
    <w:p w14:paraId="309488FE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>DELIMITER //</w:t>
      </w:r>
    </w:p>
    <w:p w14:paraId="4D5850B0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</w:p>
    <w:p w14:paraId="501C56AA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>CREATE TRIGGER evitar_eliminar_director</w:t>
      </w:r>
    </w:p>
    <w:p w14:paraId="6A3592B8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>BEFORE DELETE ON EMPLEADOS</w:t>
      </w:r>
    </w:p>
    <w:p w14:paraId="244A8A51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>FOR EACH ROW</w:t>
      </w:r>
    </w:p>
    <w:p w14:paraId="5AA9075D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>BEGIN</w:t>
      </w:r>
    </w:p>
    <w:p w14:paraId="218C4EA2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 xml:space="preserve">  IF OLD.Especialidad = 'Director' THEN</w:t>
      </w:r>
    </w:p>
    <w:p w14:paraId="1EB15A25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 xml:space="preserve">    SIGNAL SQLSTATE '45000'</w:t>
      </w:r>
    </w:p>
    <w:p w14:paraId="14DC0740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 xml:space="preserve">    SET MESSAGE_TEXT = 'Non se pode eliminar un Director.';</w:t>
      </w:r>
    </w:p>
    <w:p w14:paraId="580ED281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 xml:space="preserve">  END IF;</w:t>
      </w:r>
    </w:p>
    <w:p w14:paraId="4BAE77CE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>END //</w:t>
      </w:r>
    </w:p>
    <w:p w14:paraId="7F36E49C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</w:p>
    <w:p w14:paraId="14DBA5B5" w14:textId="63AA74C1" w:rsid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color w:val="5B9BD5" w:themeColor="accent5"/>
          <w:lang w:val="gl-ES"/>
        </w:rPr>
        <w:t>DELIMITER ;</w:t>
      </w:r>
    </w:p>
    <w:p w14:paraId="1D4E0D2C" w14:textId="565C0A87" w:rsidR="003D41A4" w:rsidRDefault="003D41A4" w:rsidP="003D41A4">
      <w:pPr>
        <w:rPr>
          <w:b/>
          <w:color w:val="5B9BD5" w:themeColor="accent5"/>
          <w:lang w:val="gl-ES"/>
        </w:rPr>
      </w:pPr>
    </w:p>
    <w:p w14:paraId="240CCA11" w14:textId="49137B74" w:rsidR="003D41A4" w:rsidRDefault="003D41A4" w:rsidP="003D41A4">
      <w:pPr>
        <w:rPr>
          <w:b/>
          <w:color w:val="5B9BD5" w:themeColor="accent5"/>
          <w:lang w:val="gl-ES"/>
        </w:rPr>
      </w:pPr>
      <w:r w:rsidRPr="003D41A4">
        <w:rPr>
          <w:b/>
          <w:noProof/>
          <w:color w:val="5B9BD5" w:themeColor="accent5"/>
          <w:lang w:val="gl-ES"/>
        </w:rPr>
        <w:drawing>
          <wp:inline distT="0" distB="0" distL="0" distR="0" wp14:anchorId="07EC4AD0" wp14:editId="28366027">
            <wp:extent cx="5400040" cy="24593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EF54" w14:textId="02D5CDE4" w:rsidR="003D41A4" w:rsidRDefault="003D41A4" w:rsidP="003D41A4">
      <w:pPr>
        <w:rPr>
          <w:b/>
          <w:color w:val="5B9BD5" w:themeColor="accent5"/>
          <w:lang w:val="gl-ES"/>
        </w:rPr>
      </w:pPr>
    </w:p>
    <w:p w14:paraId="5F4865D7" w14:textId="2ADE08D9" w:rsidR="003D41A4" w:rsidRDefault="003D41A4" w:rsidP="003D41A4">
      <w:pPr>
        <w:pStyle w:val="Prrafodelista"/>
        <w:numPr>
          <w:ilvl w:val="1"/>
          <w:numId w:val="11"/>
        </w:numPr>
        <w:rPr>
          <w:color w:val="000000" w:themeColor="text1"/>
          <w:lang w:val="gl-ES"/>
        </w:rPr>
      </w:pPr>
      <w:r>
        <w:rPr>
          <w:color w:val="000000" w:themeColor="text1"/>
          <w:lang w:val="gl-ES"/>
        </w:rPr>
        <w:t>Como debería ser ao intentar eliminar o empleado coa categoria “Director”</w:t>
      </w:r>
    </w:p>
    <w:p w14:paraId="230635F7" w14:textId="292830B5" w:rsidR="003D41A4" w:rsidRPr="003D41A4" w:rsidRDefault="003D41A4" w:rsidP="003D41A4">
      <w:pPr>
        <w:pStyle w:val="Prrafodelista"/>
        <w:ind w:left="1440"/>
        <w:rPr>
          <w:color w:val="000000" w:themeColor="text1"/>
          <w:lang w:val="gl-ES"/>
        </w:rPr>
      </w:pPr>
      <w:r>
        <w:rPr>
          <w:color w:val="000000" w:themeColor="text1"/>
          <w:lang w:val="gl-ES"/>
        </w:rPr>
        <w:t>lanzase unha mensaxe que nos di que non e posible a accion e non a executa</w:t>
      </w:r>
    </w:p>
    <w:p w14:paraId="48A404E8" w14:textId="575D1FE8" w:rsidR="003D41A4" w:rsidRDefault="003D41A4" w:rsidP="003D41A4">
      <w:pPr>
        <w:rPr>
          <w:b/>
          <w:color w:val="5B9BD5" w:themeColor="accent5"/>
          <w:lang w:val="gl-ES"/>
        </w:rPr>
      </w:pPr>
    </w:p>
    <w:p w14:paraId="2A9DE924" w14:textId="77777777" w:rsidR="003D41A4" w:rsidRPr="003D41A4" w:rsidRDefault="003D41A4" w:rsidP="003D41A4">
      <w:pPr>
        <w:rPr>
          <w:b/>
          <w:color w:val="5B9BD5" w:themeColor="accent5"/>
          <w:lang w:val="gl-ES"/>
        </w:rPr>
      </w:pPr>
    </w:p>
    <w:p w14:paraId="3C31B8C3" w14:textId="092B9B8E" w:rsidR="001A7FE5" w:rsidRPr="001A7FE5" w:rsidRDefault="001A7FE5" w:rsidP="001A7FE5">
      <w:pPr>
        <w:rPr>
          <w:lang w:val="gl-ES"/>
        </w:rPr>
      </w:pPr>
    </w:p>
    <w:p w14:paraId="5A89E1D6" w14:textId="5B5D919D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0" w:name="_Toc199846381"/>
      <w:r w:rsidRPr="001A7FE5">
        <w:rPr>
          <w:lang w:val="gl-ES"/>
        </w:rPr>
        <w:lastRenderedPageBreak/>
        <w:t>Consultas SQL</w:t>
      </w:r>
      <w:bookmarkEnd w:id="10"/>
    </w:p>
    <w:p w14:paraId="2FA82BB2" w14:textId="29DC3D02" w:rsidR="00C25B93" w:rsidRDefault="00C25B93" w:rsidP="00C25B93">
      <w:pPr>
        <w:rPr>
          <w:lang w:val="gl-ES"/>
        </w:rPr>
      </w:pPr>
    </w:p>
    <w:p w14:paraId="011D32CC" w14:textId="137017AB" w:rsidR="0073514D" w:rsidRDefault="0073514D" w:rsidP="0073514D">
      <w:pPr>
        <w:rPr>
          <w:lang w:val="gl-ES"/>
        </w:rPr>
      </w:pPr>
      <w:r>
        <w:rPr>
          <w:lang w:val="gl-ES"/>
        </w:rPr>
        <w:t>Listar os clientes o nome da sua empresa e o numero total de proxectos de cada cliente.</w:t>
      </w:r>
    </w:p>
    <w:p w14:paraId="4E48ABF9" w14:textId="77777777" w:rsidR="00D85C6C" w:rsidRPr="0073514D" w:rsidRDefault="00D85C6C" w:rsidP="0073514D">
      <w:pPr>
        <w:rPr>
          <w:lang w:val="gl-ES"/>
        </w:rPr>
      </w:pPr>
    </w:p>
    <w:p w14:paraId="76A9B624" w14:textId="4E680D4E" w:rsidR="001A7FE5" w:rsidRDefault="006B73E3" w:rsidP="001A7FE5">
      <w:pPr>
        <w:rPr>
          <w:lang w:val="gl-ES"/>
        </w:rPr>
      </w:pPr>
      <w:r w:rsidRPr="006B73E3">
        <w:rPr>
          <w:noProof/>
          <w:lang w:val="gl-ES"/>
        </w:rPr>
        <w:drawing>
          <wp:inline distT="0" distB="0" distL="0" distR="0" wp14:anchorId="3F8A5FB6" wp14:editId="0791DBCD">
            <wp:extent cx="5400040" cy="26041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3671" w14:textId="77F7BC9B" w:rsidR="0073514D" w:rsidRDefault="0073514D" w:rsidP="001A7FE5">
      <w:pPr>
        <w:rPr>
          <w:lang w:val="gl-ES"/>
        </w:rPr>
      </w:pPr>
    </w:p>
    <w:p w14:paraId="760B6BFC" w14:textId="0FA520E7" w:rsidR="0073514D" w:rsidRDefault="0073514D" w:rsidP="001A7FE5">
      <w:pPr>
        <w:rPr>
          <w:lang w:val="gl-ES"/>
        </w:rPr>
      </w:pPr>
      <w:r>
        <w:rPr>
          <w:lang w:val="gl-ES"/>
        </w:rPr>
        <w:t xml:space="preserve">Listar os empregados con mais de 3 proyectos asignados (en este caso nadie ten mais de 3 proxectos </w:t>
      </w:r>
      <w:r w:rsidR="008E4CE0">
        <w:rPr>
          <w:lang w:val="gl-ES"/>
        </w:rPr>
        <w:t>asigando).</w:t>
      </w:r>
    </w:p>
    <w:p w14:paraId="4CEBF703" w14:textId="77777777" w:rsidR="00D85C6C" w:rsidRDefault="00D85C6C" w:rsidP="001A7FE5">
      <w:pPr>
        <w:rPr>
          <w:lang w:val="gl-ES"/>
        </w:rPr>
      </w:pPr>
    </w:p>
    <w:p w14:paraId="32D7261F" w14:textId="32C87BCA" w:rsidR="008E4CE0" w:rsidRDefault="008E4CE0" w:rsidP="001A7FE5">
      <w:pPr>
        <w:rPr>
          <w:lang w:val="gl-ES"/>
        </w:rPr>
      </w:pPr>
      <w:r w:rsidRPr="008E4CE0">
        <w:rPr>
          <w:noProof/>
          <w:lang w:val="gl-ES"/>
        </w:rPr>
        <w:drawing>
          <wp:inline distT="0" distB="0" distL="0" distR="0" wp14:anchorId="416A1258" wp14:editId="36493D7C">
            <wp:extent cx="5400040" cy="18675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C1A2" w14:textId="23FB04C5" w:rsidR="008E4CE0" w:rsidRDefault="008E4CE0" w:rsidP="001A7FE5">
      <w:pPr>
        <w:rPr>
          <w:lang w:val="gl-ES"/>
        </w:rPr>
      </w:pPr>
    </w:p>
    <w:p w14:paraId="6FF2C6F7" w14:textId="4FC7E3EC" w:rsidR="00D85C6C" w:rsidRDefault="00D85C6C" w:rsidP="001A7FE5">
      <w:pPr>
        <w:rPr>
          <w:lang w:val="gl-ES"/>
        </w:rPr>
      </w:pPr>
    </w:p>
    <w:p w14:paraId="427FA7AE" w14:textId="36509AF9" w:rsidR="00D85C6C" w:rsidRDefault="00D85C6C" w:rsidP="001A7FE5">
      <w:pPr>
        <w:rPr>
          <w:lang w:val="gl-ES"/>
        </w:rPr>
      </w:pPr>
    </w:p>
    <w:p w14:paraId="4D56175A" w14:textId="7ACAA9D0" w:rsidR="00D85C6C" w:rsidRDefault="00D85C6C" w:rsidP="001A7FE5">
      <w:pPr>
        <w:rPr>
          <w:lang w:val="gl-ES"/>
        </w:rPr>
      </w:pPr>
    </w:p>
    <w:p w14:paraId="4BE193C3" w14:textId="27EE7BC7" w:rsidR="00D85C6C" w:rsidRDefault="00D85C6C" w:rsidP="001A7FE5">
      <w:pPr>
        <w:rPr>
          <w:lang w:val="gl-ES"/>
        </w:rPr>
      </w:pPr>
    </w:p>
    <w:p w14:paraId="030F5644" w14:textId="7E6D216D" w:rsidR="00D85C6C" w:rsidRDefault="00D85C6C" w:rsidP="001A7FE5">
      <w:pPr>
        <w:rPr>
          <w:lang w:val="gl-ES"/>
        </w:rPr>
      </w:pPr>
    </w:p>
    <w:p w14:paraId="3BA851AE" w14:textId="77777777" w:rsidR="00D85C6C" w:rsidRDefault="00D85C6C" w:rsidP="001A7FE5">
      <w:pPr>
        <w:rPr>
          <w:lang w:val="gl-ES"/>
        </w:rPr>
      </w:pPr>
    </w:p>
    <w:p w14:paraId="22682020" w14:textId="10C51A12" w:rsidR="00D85C6C" w:rsidRDefault="00D85C6C" w:rsidP="001A7FE5">
      <w:pPr>
        <w:rPr>
          <w:lang w:val="gl-ES"/>
        </w:rPr>
      </w:pPr>
      <w:r>
        <w:rPr>
          <w:lang w:val="gl-ES"/>
        </w:rPr>
        <w:lastRenderedPageBreak/>
        <w:t>Listar os proxectos que por retrasos ou outros casos acabaron despois da fecha prevista.</w:t>
      </w:r>
    </w:p>
    <w:p w14:paraId="7485CD13" w14:textId="4C193602" w:rsidR="00D85C6C" w:rsidRDefault="00D85C6C" w:rsidP="001A7FE5">
      <w:pPr>
        <w:rPr>
          <w:lang w:val="gl-ES"/>
        </w:rPr>
      </w:pPr>
    </w:p>
    <w:p w14:paraId="7E39B7F9" w14:textId="43524D2A" w:rsidR="00D85C6C" w:rsidRDefault="00D85C6C" w:rsidP="001A7FE5">
      <w:pPr>
        <w:rPr>
          <w:lang w:val="gl-ES"/>
        </w:rPr>
      </w:pPr>
      <w:r w:rsidRPr="00D85C6C">
        <w:rPr>
          <w:noProof/>
          <w:lang w:val="gl-ES"/>
        </w:rPr>
        <w:drawing>
          <wp:inline distT="0" distB="0" distL="0" distR="0" wp14:anchorId="4C09EFDF" wp14:editId="37D5E690">
            <wp:extent cx="5400040" cy="235712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48F3" w14:textId="767364B2" w:rsidR="00D85C6C" w:rsidRDefault="00D85C6C" w:rsidP="001A7FE5">
      <w:pPr>
        <w:rPr>
          <w:lang w:val="gl-ES"/>
        </w:rPr>
      </w:pPr>
    </w:p>
    <w:p w14:paraId="43EAF960" w14:textId="135361F9" w:rsidR="00D85C6C" w:rsidRDefault="0033163B" w:rsidP="001A7FE5">
      <w:pPr>
        <w:rPr>
          <w:lang w:val="gl-ES"/>
        </w:rPr>
      </w:pPr>
      <w:r>
        <w:rPr>
          <w:lang w:val="gl-ES"/>
        </w:rPr>
        <w:t>Listar as empresas que teñen pendente o pago.</w:t>
      </w:r>
    </w:p>
    <w:p w14:paraId="476623ED" w14:textId="347D0CB2" w:rsidR="0033163B" w:rsidRDefault="0033163B" w:rsidP="001A7FE5">
      <w:pPr>
        <w:rPr>
          <w:lang w:val="gl-ES"/>
        </w:rPr>
      </w:pPr>
    </w:p>
    <w:p w14:paraId="3C5CDB16" w14:textId="00E23B18" w:rsidR="0033163B" w:rsidRDefault="0033163B" w:rsidP="001A7FE5">
      <w:pPr>
        <w:rPr>
          <w:lang w:val="gl-ES"/>
        </w:rPr>
      </w:pPr>
      <w:r w:rsidRPr="0033163B">
        <w:rPr>
          <w:noProof/>
          <w:lang w:val="gl-ES"/>
        </w:rPr>
        <w:drawing>
          <wp:inline distT="0" distB="0" distL="0" distR="0" wp14:anchorId="357E3192" wp14:editId="45407299">
            <wp:extent cx="4915586" cy="310558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AC96" w14:textId="34913973" w:rsidR="0033163B" w:rsidRDefault="0033163B" w:rsidP="001A7FE5">
      <w:pPr>
        <w:rPr>
          <w:lang w:val="gl-ES"/>
        </w:rPr>
      </w:pPr>
    </w:p>
    <w:p w14:paraId="4255AE4B" w14:textId="614A7993" w:rsidR="0033163B" w:rsidRDefault="0033163B" w:rsidP="001A7FE5">
      <w:pPr>
        <w:rPr>
          <w:lang w:val="gl-ES"/>
        </w:rPr>
      </w:pPr>
      <w:r>
        <w:rPr>
          <w:lang w:val="gl-ES"/>
        </w:rPr>
        <w:t>Polo que parece a empresa non ten presa polos cobros.</w:t>
      </w:r>
    </w:p>
    <w:p w14:paraId="0126F81D" w14:textId="4F091FBD" w:rsidR="002C5303" w:rsidRDefault="002C5303" w:rsidP="001A7FE5">
      <w:pPr>
        <w:rPr>
          <w:lang w:val="gl-ES"/>
        </w:rPr>
      </w:pPr>
    </w:p>
    <w:p w14:paraId="2C138023" w14:textId="032781EE" w:rsidR="002C5303" w:rsidRDefault="002C5303" w:rsidP="001A7FE5">
      <w:pPr>
        <w:rPr>
          <w:lang w:val="gl-ES"/>
        </w:rPr>
      </w:pPr>
    </w:p>
    <w:p w14:paraId="1DB03851" w14:textId="0C6D3F64" w:rsidR="002C5303" w:rsidRDefault="002C5303" w:rsidP="001A7FE5">
      <w:pPr>
        <w:rPr>
          <w:lang w:val="gl-ES"/>
        </w:rPr>
      </w:pPr>
    </w:p>
    <w:p w14:paraId="5625A024" w14:textId="7C7D637C" w:rsidR="002C5303" w:rsidRDefault="002C5303" w:rsidP="001A7FE5">
      <w:pPr>
        <w:rPr>
          <w:lang w:val="gl-ES"/>
        </w:rPr>
      </w:pPr>
    </w:p>
    <w:p w14:paraId="1117D924" w14:textId="0EC00BED" w:rsidR="002C5303" w:rsidRDefault="002C5303" w:rsidP="001A7FE5">
      <w:pPr>
        <w:rPr>
          <w:lang w:val="gl-ES"/>
        </w:rPr>
      </w:pPr>
      <w:r>
        <w:rPr>
          <w:lang w:val="gl-ES"/>
        </w:rPr>
        <w:lastRenderedPageBreak/>
        <w:t>Listar as empresas que teñen maquinas con mais de unha incidencia:</w:t>
      </w:r>
    </w:p>
    <w:p w14:paraId="78962C01" w14:textId="3423294F" w:rsidR="002C5303" w:rsidRDefault="002C5303" w:rsidP="001A7FE5">
      <w:pPr>
        <w:rPr>
          <w:lang w:val="gl-ES"/>
        </w:rPr>
      </w:pPr>
    </w:p>
    <w:p w14:paraId="43F49AC9" w14:textId="4F0B663B" w:rsidR="002C5303" w:rsidRDefault="002C5303" w:rsidP="002C5303">
      <w:pPr>
        <w:jc w:val="center"/>
        <w:rPr>
          <w:lang w:val="gl-ES"/>
        </w:rPr>
      </w:pPr>
      <w:r w:rsidRPr="002C5303">
        <w:rPr>
          <w:noProof/>
          <w:lang w:val="gl-ES"/>
        </w:rPr>
        <w:drawing>
          <wp:inline distT="0" distB="0" distL="0" distR="0" wp14:anchorId="0DE0F4DF" wp14:editId="1AA535BD">
            <wp:extent cx="5400040" cy="245491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C5B8" w14:textId="6D9AFA94" w:rsidR="002C5303" w:rsidRDefault="002C5303" w:rsidP="002C5303">
      <w:pPr>
        <w:jc w:val="center"/>
        <w:rPr>
          <w:lang w:val="gl-ES"/>
        </w:rPr>
      </w:pPr>
    </w:p>
    <w:p w14:paraId="6D8BEAC3" w14:textId="011A7280" w:rsidR="002C5303" w:rsidRDefault="002C5303" w:rsidP="002C5303">
      <w:pPr>
        <w:rPr>
          <w:lang w:val="gl-ES"/>
        </w:rPr>
      </w:pPr>
      <w:r>
        <w:rPr>
          <w:lang w:val="gl-ES"/>
        </w:rPr>
        <w:t>Listar os proveedores en funcion de pedidos.</w:t>
      </w:r>
    </w:p>
    <w:p w14:paraId="6EA73D4A" w14:textId="20E720D8" w:rsidR="002C5303" w:rsidRDefault="002C5303" w:rsidP="002C5303">
      <w:pPr>
        <w:rPr>
          <w:lang w:val="gl-ES"/>
        </w:rPr>
      </w:pPr>
    </w:p>
    <w:p w14:paraId="5DE3BF21" w14:textId="754D826E" w:rsidR="002C5303" w:rsidRDefault="002C5303" w:rsidP="002C5303">
      <w:pPr>
        <w:rPr>
          <w:lang w:val="gl-ES"/>
        </w:rPr>
      </w:pPr>
      <w:r w:rsidRPr="002C5303">
        <w:rPr>
          <w:noProof/>
          <w:lang w:val="gl-ES"/>
        </w:rPr>
        <w:drawing>
          <wp:inline distT="0" distB="0" distL="0" distR="0" wp14:anchorId="5BF67B83" wp14:editId="6686A9E3">
            <wp:extent cx="5400040" cy="23869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BABC" w14:textId="29D73475" w:rsidR="00456C38" w:rsidRDefault="00456C38" w:rsidP="002C5303">
      <w:pPr>
        <w:rPr>
          <w:lang w:val="gl-ES"/>
        </w:rPr>
      </w:pPr>
    </w:p>
    <w:p w14:paraId="40043184" w14:textId="7BEC613A" w:rsidR="00456C38" w:rsidRDefault="00456C38" w:rsidP="002C5303">
      <w:pPr>
        <w:rPr>
          <w:lang w:val="gl-ES"/>
        </w:rPr>
      </w:pPr>
    </w:p>
    <w:p w14:paraId="365AEAD4" w14:textId="58EF8B20" w:rsidR="00456C38" w:rsidRDefault="00456C38" w:rsidP="002C5303">
      <w:pPr>
        <w:rPr>
          <w:lang w:val="gl-ES"/>
        </w:rPr>
      </w:pPr>
    </w:p>
    <w:p w14:paraId="78B928BB" w14:textId="725C9387" w:rsidR="00456C38" w:rsidRDefault="00456C38" w:rsidP="002C5303">
      <w:pPr>
        <w:rPr>
          <w:lang w:val="gl-ES"/>
        </w:rPr>
      </w:pPr>
    </w:p>
    <w:p w14:paraId="64949D26" w14:textId="345DA56E" w:rsidR="00456C38" w:rsidRDefault="00456C38" w:rsidP="002C5303">
      <w:pPr>
        <w:rPr>
          <w:lang w:val="gl-ES"/>
        </w:rPr>
      </w:pPr>
    </w:p>
    <w:p w14:paraId="07A032A6" w14:textId="27C3BAEF" w:rsidR="00456C38" w:rsidRDefault="00456C38" w:rsidP="002C5303">
      <w:pPr>
        <w:rPr>
          <w:lang w:val="gl-ES"/>
        </w:rPr>
      </w:pPr>
    </w:p>
    <w:p w14:paraId="1AE7383F" w14:textId="33657F10" w:rsidR="00456C38" w:rsidRDefault="00456C38" w:rsidP="002C5303">
      <w:pPr>
        <w:rPr>
          <w:lang w:val="gl-ES"/>
        </w:rPr>
      </w:pPr>
    </w:p>
    <w:p w14:paraId="57C848CD" w14:textId="399DBEF5" w:rsidR="00456C38" w:rsidRDefault="00456C38" w:rsidP="002C5303">
      <w:pPr>
        <w:rPr>
          <w:lang w:val="gl-ES"/>
        </w:rPr>
      </w:pPr>
    </w:p>
    <w:p w14:paraId="73B398B7" w14:textId="4BF68AE8" w:rsidR="00456C38" w:rsidRDefault="00456C38" w:rsidP="002C5303">
      <w:pPr>
        <w:rPr>
          <w:lang w:val="gl-ES"/>
        </w:rPr>
      </w:pPr>
    </w:p>
    <w:p w14:paraId="4C3BCBCF" w14:textId="206F4212" w:rsidR="00456C38" w:rsidRDefault="00456C38" w:rsidP="002C5303">
      <w:pPr>
        <w:rPr>
          <w:lang w:val="gl-ES"/>
        </w:rPr>
      </w:pPr>
      <w:r w:rsidRPr="00456C38">
        <w:rPr>
          <w:lang w:val="gl-ES"/>
        </w:rPr>
        <w:t>Horas tota</w:t>
      </w:r>
      <w:r>
        <w:rPr>
          <w:lang w:val="gl-ES"/>
        </w:rPr>
        <w:t>les</w:t>
      </w:r>
      <w:r w:rsidRPr="00456C38">
        <w:rPr>
          <w:lang w:val="gl-ES"/>
        </w:rPr>
        <w:t xml:space="preserve"> asignadas por pro</w:t>
      </w:r>
      <w:r>
        <w:rPr>
          <w:lang w:val="gl-ES"/>
        </w:rPr>
        <w:t>y</w:t>
      </w:r>
      <w:r w:rsidRPr="00456C38">
        <w:rPr>
          <w:lang w:val="gl-ES"/>
        </w:rPr>
        <w:t>ecto</w:t>
      </w:r>
    </w:p>
    <w:p w14:paraId="729ECF28" w14:textId="77777777" w:rsidR="00456C38" w:rsidRDefault="00456C38" w:rsidP="002C5303">
      <w:pPr>
        <w:rPr>
          <w:lang w:val="gl-ES"/>
        </w:rPr>
      </w:pPr>
    </w:p>
    <w:p w14:paraId="20917D44" w14:textId="4F59A22F" w:rsidR="00456C38" w:rsidRDefault="00456C38" w:rsidP="00456C38">
      <w:pPr>
        <w:jc w:val="center"/>
        <w:rPr>
          <w:lang w:val="gl-ES"/>
        </w:rPr>
      </w:pPr>
      <w:r w:rsidRPr="00456C38">
        <w:rPr>
          <w:noProof/>
          <w:lang w:val="gl-ES"/>
        </w:rPr>
        <w:drawing>
          <wp:inline distT="0" distB="0" distL="0" distR="0" wp14:anchorId="3CAFC7C1" wp14:editId="00111174">
            <wp:extent cx="4033300" cy="2579266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7020" cy="258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7DB9" w14:textId="62B3F201" w:rsidR="00456C38" w:rsidRDefault="00456C38" w:rsidP="002C5303">
      <w:pPr>
        <w:rPr>
          <w:lang w:val="gl-ES"/>
        </w:rPr>
      </w:pPr>
    </w:p>
    <w:p w14:paraId="2C57FB5D" w14:textId="657A4F24" w:rsidR="00456C38" w:rsidRDefault="00456C38" w:rsidP="002C5303">
      <w:pPr>
        <w:rPr>
          <w:lang w:val="gl-ES"/>
        </w:rPr>
      </w:pPr>
      <w:r w:rsidRPr="00456C38">
        <w:rPr>
          <w:lang w:val="gl-ES"/>
        </w:rPr>
        <w:t>Componentes con stock por debaixo do mínimo</w:t>
      </w:r>
    </w:p>
    <w:p w14:paraId="203B1164" w14:textId="1516DFBB" w:rsidR="00456C38" w:rsidRDefault="00456C38" w:rsidP="002C5303">
      <w:pPr>
        <w:rPr>
          <w:lang w:val="gl-ES"/>
        </w:rPr>
      </w:pPr>
    </w:p>
    <w:p w14:paraId="0E2A8728" w14:textId="7860A438" w:rsidR="00E87422" w:rsidRDefault="00456C38" w:rsidP="00E87422">
      <w:pPr>
        <w:jc w:val="center"/>
        <w:rPr>
          <w:lang w:val="gl-ES"/>
        </w:rPr>
      </w:pPr>
      <w:r w:rsidRPr="00456C38">
        <w:rPr>
          <w:noProof/>
          <w:lang w:val="gl-ES"/>
        </w:rPr>
        <w:drawing>
          <wp:inline distT="0" distB="0" distL="0" distR="0" wp14:anchorId="793B7BBF" wp14:editId="7A073E54">
            <wp:extent cx="4648849" cy="287695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EFB5" w14:textId="77777777" w:rsidR="00E87422" w:rsidRDefault="00E87422" w:rsidP="00E87422">
      <w:pPr>
        <w:jc w:val="center"/>
        <w:rPr>
          <w:lang w:val="gl-ES"/>
        </w:rPr>
      </w:pPr>
    </w:p>
    <w:p w14:paraId="4FC92F8B" w14:textId="558DF716" w:rsidR="00456C38" w:rsidRDefault="00456C38" w:rsidP="00456C38">
      <w:pPr>
        <w:rPr>
          <w:lang w:val="gl-ES"/>
        </w:rPr>
      </w:pPr>
      <w:r>
        <w:rPr>
          <w:lang w:val="gl-ES"/>
        </w:rPr>
        <w:t>Non hai compoñentes con stock por debaixo do minimo</w:t>
      </w:r>
    </w:p>
    <w:p w14:paraId="424CFB0E" w14:textId="4FF98953" w:rsidR="00456C38" w:rsidRDefault="00456C38" w:rsidP="00456C38">
      <w:pPr>
        <w:rPr>
          <w:lang w:val="gl-ES"/>
        </w:rPr>
      </w:pPr>
    </w:p>
    <w:p w14:paraId="33161D27" w14:textId="72693F80" w:rsidR="0021225C" w:rsidRDefault="0021225C" w:rsidP="00456C38">
      <w:pPr>
        <w:rPr>
          <w:lang w:val="gl-ES"/>
        </w:rPr>
      </w:pPr>
    </w:p>
    <w:p w14:paraId="4AB605A3" w14:textId="44032D09" w:rsidR="0021225C" w:rsidRDefault="0021225C" w:rsidP="00456C38">
      <w:pPr>
        <w:rPr>
          <w:lang w:val="gl-ES"/>
        </w:rPr>
      </w:pPr>
    </w:p>
    <w:p w14:paraId="48E37E8C" w14:textId="3F49670D" w:rsidR="0021225C" w:rsidRDefault="0021225C" w:rsidP="00456C38">
      <w:pPr>
        <w:rPr>
          <w:lang w:val="gl-ES"/>
        </w:rPr>
      </w:pPr>
      <w:r w:rsidRPr="0021225C">
        <w:rPr>
          <w:lang w:val="gl-ES"/>
        </w:rPr>
        <w:lastRenderedPageBreak/>
        <w:t>Proxectos cun custo en facturas superior ao seu presuposto</w:t>
      </w:r>
      <w:r>
        <w:rPr>
          <w:lang w:val="gl-ES"/>
        </w:rPr>
        <w:t xml:space="preserve"> (Non hai)</w:t>
      </w:r>
    </w:p>
    <w:p w14:paraId="2C095CA6" w14:textId="77777777" w:rsidR="0021225C" w:rsidRDefault="0021225C" w:rsidP="00456C38">
      <w:pPr>
        <w:rPr>
          <w:lang w:val="gl-ES"/>
        </w:rPr>
      </w:pPr>
    </w:p>
    <w:p w14:paraId="525E1AD8" w14:textId="098B4E72" w:rsidR="00456C38" w:rsidRDefault="0021225C" w:rsidP="00456C38">
      <w:pPr>
        <w:rPr>
          <w:lang w:val="gl-ES"/>
        </w:rPr>
      </w:pPr>
      <w:r w:rsidRPr="0021225C">
        <w:rPr>
          <w:noProof/>
          <w:lang w:val="gl-ES"/>
        </w:rPr>
        <w:drawing>
          <wp:inline distT="0" distB="0" distL="0" distR="0" wp14:anchorId="49757304" wp14:editId="58D073DB">
            <wp:extent cx="5400040" cy="20967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27F5" w14:textId="77777777" w:rsidR="00144442" w:rsidRDefault="00144442" w:rsidP="00456C38">
      <w:pPr>
        <w:rPr>
          <w:lang w:val="gl-ES"/>
        </w:rPr>
      </w:pPr>
    </w:p>
    <w:p w14:paraId="748C8CA9" w14:textId="1F844A78" w:rsidR="00456C38" w:rsidRDefault="00456C38" w:rsidP="002C5303">
      <w:pPr>
        <w:rPr>
          <w:lang w:val="gl-ES"/>
        </w:rPr>
      </w:pPr>
    </w:p>
    <w:p w14:paraId="31299E68" w14:textId="6AB70016" w:rsidR="00144442" w:rsidRDefault="00144442" w:rsidP="002C5303">
      <w:pPr>
        <w:rPr>
          <w:lang w:val="gl-ES"/>
        </w:rPr>
      </w:pPr>
      <w:r w:rsidRPr="00144442">
        <w:rPr>
          <w:lang w:val="gl-ES"/>
        </w:rPr>
        <w:t>Número de mantementos por tipo de máquina</w:t>
      </w:r>
    </w:p>
    <w:p w14:paraId="62F55E8B" w14:textId="77777777" w:rsidR="00144442" w:rsidRDefault="00144442" w:rsidP="002C5303">
      <w:pPr>
        <w:rPr>
          <w:lang w:val="gl-ES"/>
        </w:rPr>
      </w:pPr>
    </w:p>
    <w:p w14:paraId="61B616B9" w14:textId="2192B098" w:rsidR="00456C38" w:rsidRDefault="00456C38" w:rsidP="002C5303">
      <w:pPr>
        <w:rPr>
          <w:lang w:val="gl-ES"/>
        </w:rPr>
      </w:pPr>
    </w:p>
    <w:p w14:paraId="138D7497" w14:textId="0F9EA123" w:rsidR="00456C38" w:rsidRDefault="00144442" w:rsidP="002C5303">
      <w:pPr>
        <w:rPr>
          <w:lang w:val="gl-ES"/>
        </w:rPr>
      </w:pPr>
      <w:r w:rsidRPr="00144442">
        <w:rPr>
          <w:noProof/>
          <w:lang w:val="gl-ES"/>
        </w:rPr>
        <w:drawing>
          <wp:inline distT="0" distB="0" distL="0" distR="0" wp14:anchorId="539864B3" wp14:editId="2B2E050B">
            <wp:extent cx="5400040" cy="29438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5634" w14:textId="7F4B718A" w:rsidR="00456C38" w:rsidRDefault="00456C38" w:rsidP="002C5303">
      <w:pPr>
        <w:rPr>
          <w:lang w:val="gl-ES"/>
        </w:rPr>
      </w:pPr>
    </w:p>
    <w:p w14:paraId="0C4FBFAF" w14:textId="6A795C7C" w:rsidR="00CE7742" w:rsidRDefault="00CE7742" w:rsidP="002C5303">
      <w:pPr>
        <w:rPr>
          <w:lang w:val="gl-ES"/>
        </w:rPr>
      </w:pPr>
    </w:p>
    <w:p w14:paraId="4CDDFEED" w14:textId="7B89A9ED" w:rsidR="00CE7742" w:rsidRDefault="00CE7742" w:rsidP="002C5303">
      <w:pPr>
        <w:rPr>
          <w:lang w:val="gl-ES"/>
        </w:rPr>
      </w:pPr>
    </w:p>
    <w:p w14:paraId="6B48F583" w14:textId="68FF8BB6" w:rsidR="00CE7742" w:rsidRDefault="00CE7742" w:rsidP="002C5303">
      <w:pPr>
        <w:rPr>
          <w:lang w:val="gl-ES"/>
        </w:rPr>
      </w:pPr>
    </w:p>
    <w:p w14:paraId="2E9FBF54" w14:textId="417BB6CF" w:rsidR="00CE7742" w:rsidRDefault="00CE7742" w:rsidP="002C5303">
      <w:pPr>
        <w:rPr>
          <w:lang w:val="gl-ES"/>
        </w:rPr>
      </w:pPr>
    </w:p>
    <w:p w14:paraId="4220ED01" w14:textId="043115FC" w:rsidR="00CE7742" w:rsidRDefault="00CE7742" w:rsidP="002C5303">
      <w:pPr>
        <w:rPr>
          <w:lang w:val="gl-ES"/>
        </w:rPr>
      </w:pPr>
    </w:p>
    <w:p w14:paraId="6A25171F" w14:textId="0D197FF5" w:rsidR="00CE7742" w:rsidRDefault="00CE7742" w:rsidP="002C5303">
      <w:pPr>
        <w:rPr>
          <w:lang w:val="gl-ES"/>
        </w:rPr>
      </w:pPr>
      <w:r w:rsidRPr="00CE7742">
        <w:rPr>
          <w:lang w:val="gl-ES"/>
        </w:rPr>
        <w:lastRenderedPageBreak/>
        <w:t>Clientes sen proxectos rexistrados</w:t>
      </w:r>
    </w:p>
    <w:p w14:paraId="6EDDE0E5" w14:textId="5109A149" w:rsidR="00CE7742" w:rsidRDefault="00CE7742" w:rsidP="002C5303">
      <w:pPr>
        <w:rPr>
          <w:lang w:val="gl-ES"/>
        </w:rPr>
      </w:pPr>
    </w:p>
    <w:p w14:paraId="797D3D2A" w14:textId="264E94AD" w:rsidR="00CE7742" w:rsidRDefault="00CE7742" w:rsidP="002C5303">
      <w:pPr>
        <w:rPr>
          <w:lang w:val="gl-ES"/>
        </w:rPr>
      </w:pPr>
      <w:r w:rsidRPr="00CE7742">
        <w:rPr>
          <w:noProof/>
          <w:lang w:val="gl-ES"/>
        </w:rPr>
        <w:drawing>
          <wp:inline distT="0" distB="0" distL="0" distR="0" wp14:anchorId="04985D2A" wp14:editId="643AC03B">
            <wp:extent cx="4963218" cy="3105583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6CF1" w14:textId="16E31BDF" w:rsidR="00CE7742" w:rsidRDefault="00CE7742" w:rsidP="002C5303">
      <w:pPr>
        <w:rPr>
          <w:lang w:val="gl-ES"/>
        </w:rPr>
      </w:pPr>
    </w:p>
    <w:p w14:paraId="21B105C4" w14:textId="7EC808BC" w:rsidR="00CE7742" w:rsidRDefault="00CE7742" w:rsidP="002C5303">
      <w:pPr>
        <w:rPr>
          <w:lang w:val="gl-ES"/>
        </w:rPr>
      </w:pPr>
      <w:r w:rsidRPr="00CE7742">
        <w:rPr>
          <w:lang w:val="gl-ES"/>
        </w:rPr>
        <w:t>Empregados sen formación completada</w:t>
      </w:r>
    </w:p>
    <w:p w14:paraId="6921D83C" w14:textId="527155DB" w:rsidR="00CE7742" w:rsidRDefault="00CE7742" w:rsidP="002C5303">
      <w:pPr>
        <w:rPr>
          <w:lang w:val="gl-ES"/>
        </w:rPr>
      </w:pPr>
    </w:p>
    <w:p w14:paraId="60F78727" w14:textId="48422A98" w:rsidR="00CE7742" w:rsidRDefault="00CE7742" w:rsidP="002C5303">
      <w:pPr>
        <w:rPr>
          <w:lang w:val="gl-ES"/>
        </w:rPr>
      </w:pPr>
      <w:r w:rsidRPr="00CE7742">
        <w:rPr>
          <w:noProof/>
          <w:lang w:val="gl-ES"/>
        </w:rPr>
        <w:drawing>
          <wp:inline distT="0" distB="0" distL="0" distR="0" wp14:anchorId="2D68F318" wp14:editId="4224BFE9">
            <wp:extent cx="5400040" cy="38512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14BA" w14:textId="48498146" w:rsidR="00456C38" w:rsidRDefault="00456C38" w:rsidP="002C5303">
      <w:pPr>
        <w:rPr>
          <w:lang w:val="gl-ES"/>
        </w:rPr>
      </w:pPr>
    </w:p>
    <w:p w14:paraId="46F13B16" w14:textId="754BCD5E" w:rsidR="00CE7742" w:rsidRDefault="00CE7742" w:rsidP="002C5303">
      <w:pPr>
        <w:rPr>
          <w:lang w:val="gl-ES"/>
        </w:rPr>
      </w:pPr>
      <w:r w:rsidRPr="00CE7742">
        <w:rPr>
          <w:lang w:val="gl-ES"/>
        </w:rPr>
        <w:lastRenderedPageBreak/>
        <w:t>Facturas vencidas sen pagar</w:t>
      </w:r>
    </w:p>
    <w:p w14:paraId="28502C1A" w14:textId="77777777" w:rsidR="00CE7742" w:rsidRDefault="00CE7742" w:rsidP="002C5303">
      <w:pPr>
        <w:rPr>
          <w:lang w:val="gl-ES"/>
        </w:rPr>
      </w:pPr>
    </w:p>
    <w:p w14:paraId="685A80A2" w14:textId="78128109" w:rsidR="00CE7742" w:rsidRDefault="00CE7742" w:rsidP="002C5303">
      <w:pPr>
        <w:rPr>
          <w:lang w:val="gl-ES"/>
        </w:rPr>
      </w:pPr>
      <w:r w:rsidRPr="00CE7742">
        <w:rPr>
          <w:noProof/>
          <w:lang w:val="gl-ES"/>
        </w:rPr>
        <w:drawing>
          <wp:inline distT="0" distB="0" distL="0" distR="0" wp14:anchorId="53C8FA37" wp14:editId="45EA4AEF">
            <wp:extent cx="5400040" cy="3095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3A11" w14:textId="5E439249" w:rsidR="00CE7742" w:rsidRDefault="00CE7742" w:rsidP="002C5303">
      <w:pPr>
        <w:rPr>
          <w:lang w:val="gl-ES"/>
        </w:rPr>
      </w:pPr>
    </w:p>
    <w:p w14:paraId="614FF21A" w14:textId="24149617" w:rsidR="00CE7742" w:rsidRDefault="00CE7742" w:rsidP="002C5303">
      <w:pPr>
        <w:rPr>
          <w:lang w:val="gl-ES"/>
        </w:rPr>
      </w:pPr>
      <w:r w:rsidRPr="00CE7742">
        <w:rPr>
          <w:lang w:val="gl-ES"/>
        </w:rPr>
        <w:t>Proxectos sen documentación técnica asignada</w:t>
      </w:r>
    </w:p>
    <w:p w14:paraId="6D206BB3" w14:textId="0FD0A1E6" w:rsidR="00CE7742" w:rsidRDefault="00CE7742" w:rsidP="002C5303">
      <w:pPr>
        <w:rPr>
          <w:lang w:val="gl-ES"/>
        </w:rPr>
      </w:pPr>
    </w:p>
    <w:p w14:paraId="51DFAF5F" w14:textId="44CEC1CD" w:rsidR="00CE7742" w:rsidRDefault="00CE7742" w:rsidP="002C5303">
      <w:pPr>
        <w:rPr>
          <w:lang w:val="gl-ES"/>
        </w:rPr>
      </w:pPr>
      <w:r w:rsidRPr="00CE7742">
        <w:rPr>
          <w:noProof/>
          <w:lang w:val="gl-ES"/>
        </w:rPr>
        <w:drawing>
          <wp:inline distT="0" distB="0" distL="0" distR="0" wp14:anchorId="32706108" wp14:editId="4BF9ED4F">
            <wp:extent cx="5400040" cy="28149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C052" w14:textId="608897C5" w:rsidR="00CE7742" w:rsidRDefault="00CE7742" w:rsidP="002C5303">
      <w:pPr>
        <w:rPr>
          <w:lang w:val="gl-ES"/>
        </w:rPr>
      </w:pPr>
    </w:p>
    <w:p w14:paraId="733355D4" w14:textId="13708A1F" w:rsidR="00CE7742" w:rsidRDefault="00CE7742" w:rsidP="002C5303">
      <w:pPr>
        <w:rPr>
          <w:lang w:val="gl-ES"/>
        </w:rPr>
      </w:pPr>
    </w:p>
    <w:p w14:paraId="5F6F9483" w14:textId="56A149D8" w:rsidR="00CE7742" w:rsidRDefault="00CE7742" w:rsidP="002C5303">
      <w:pPr>
        <w:rPr>
          <w:lang w:val="gl-ES"/>
        </w:rPr>
      </w:pPr>
    </w:p>
    <w:p w14:paraId="049ABEA9" w14:textId="3F910F0B" w:rsidR="00CE7742" w:rsidRDefault="00CE7742" w:rsidP="002C5303">
      <w:pPr>
        <w:rPr>
          <w:lang w:val="gl-ES"/>
        </w:rPr>
      </w:pPr>
    </w:p>
    <w:p w14:paraId="3AFAF4EF" w14:textId="1FD8EC61" w:rsidR="00CE7742" w:rsidRDefault="00CE7742" w:rsidP="002C5303">
      <w:pPr>
        <w:rPr>
          <w:lang w:val="gl-ES"/>
        </w:rPr>
      </w:pPr>
      <w:r w:rsidRPr="00CE7742">
        <w:rPr>
          <w:lang w:val="gl-ES"/>
        </w:rPr>
        <w:lastRenderedPageBreak/>
        <w:t>Máquinas con garantía activa hoxe</w:t>
      </w:r>
    </w:p>
    <w:p w14:paraId="5582C9D6" w14:textId="1585EF76" w:rsidR="00CE7742" w:rsidRDefault="00CE7742" w:rsidP="002C5303">
      <w:pPr>
        <w:rPr>
          <w:lang w:val="gl-ES"/>
        </w:rPr>
      </w:pPr>
    </w:p>
    <w:p w14:paraId="4E4037BD" w14:textId="01F10D98" w:rsidR="00CE7742" w:rsidRDefault="00CE7742" w:rsidP="002C5303">
      <w:pPr>
        <w:rPr>
          <w:lang w:val="gl-ES"/>
        </w:rPr>
      </w:pPr>
      <w:r w:rsidRPr="00CE7742">
        <w:rPr>
          <w:noProof/>
          <w:lang w:val="gl-ES"/>
        </w:rPr>
        <w:drawing>
          <wp:inline distT="0" distB="0" distL="0" distR="0" wp14:anchorId="10A34A4D" wp14:editId="63662FDB">
            <wp:extent cx="4696480" cy="281979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2576" w14:textId="68E0DDE8" w:rsidR="00F51E1A" w:rsidRDefault="00F51E1A" w:rsidP="002C5303">
      <w:pPr>
        <w:rPr>
          <w:lang w:val="gl-ES"/>
        </w:rPr>
      </w:pPr>
    </w:p>
    <w:p w14:paraId="15AE0D69" w14:textId="51453FD9" w:rsidR="00F51E1A" w:rsidRDefault="00F51E1A" w:rsidP="002C5303">
      <w:pPr>
        <w:rPr>
          <w:lang w:val="gl-ES"/>
        </w:rPr>
      </w:pPr>
    </w:p>
    <w:p w14:paraId="68AF4557" w14:textId="27040ED2" w:rsidR="00F51E1A" w:rsidRDefault="00F51E1A" w:rsidP="002C5303">
      <w:pPr>
        <w:rPr>
          <w:lang w:val="gl-ES"/>
        </w:rPr>
      </w:pPr>
    </w:p>
    <w:p w14:paraId="61B95D90" w14:textId="1F473DE6" w:rsidR="00F51E1A" w:rsidRDefault="00F51E1A" w:rsidP="002C5303">
      <w:pPr>
        <w:rPr>
          <w:lang w:val="gl-ES"/>
        </w:rPr>
      </w:pPr>
    </w:p>
    <w:p w14:paraId="0B1E5934" w14:textId="2650DFA8" w:rsidR="00F51E1A" w:rsidRDefault="00F51E1A" w:rsidP="002C5303">
      <w:pPr>
        <w:rPr>
          <w:lang w:val="gl-ES"/>
        </w:rPr>
      </w:pPr>
    </w:p>
    <w:p w14:paraId="07A0F99D" w14:textId="4594BDBF" w:rsidR="00F51E1A" w:rsidRDefault="00F51E1A" w:rsidP="002C5303">
      <w:pPr>
        <w:rPr>
          <w:lang w:val="gl-ES"/>
        </w:rPr>
      </w:pPr>
    </w:p>
    <w:p w14:paraId="76402DB0" w14:textId="1725A8F5" w:rsidR="00F51E1A" w:rsidRDefault="00F51E1A" w:rsidP="002C5303">
      <w:pPr>
        <w:rPr>
          <w:lang w:val="gl-ES"/>
        </w:rPr>
      </w:pPr>
    </w:p>
    <w:p w14:paraId="1ACF87C3" w14:textId="269805A1" w:rsidR="00F51E1A" w:rsidRDefault="00F51E1A" w:rsidP="002C5303">
      <w:pPr>
        <w:rPr>
          <w:lang w:val="gl-ES"/>
        </w:rPr>
      </w:pPr>
    </w:p>
    <w:p w14:paraId="311CB766" w14:textId="35B48997" w:rsidR="00F51E1A" w:rsidRDefault="00F51E1A" w:rsidP="002C5303">
      <w:pPr>
        <w:rPr>
          <w:lang w:val="gl-ES"/>
        </w:rPr>
      </w:pPr>
    </w:p>
    <w:p w14:paraId="6A0F2EE9" w14:textId="63877E4E" w:rsidR="00F51E1A" w:rsidRDefault="00F51E1A" w:rsidP="002C5303">
      <w:pPr>
        <w:rPr>
          <w:lang w:val="gl-ES"/>
        </w:rPr>
      </w:pPr>
    </w:p>
    <w:p w14:paraId="6005521F" w14:textId="472C5CA8" w:rsidR="00F51E1A" w:rsidRDefault="00F51E1A" w:rsidP="002C5303">
      <w:pPr>
        <w:rPr>
          <w:lang w:val="gl-ES"/>
        </w:rPr>
      </w:pPr>
    </w:p>
    <w:p w14:paraId="0BEB7A5E" w14:textId="63C219C0" w:rsidR="00F51E1A" w:rsidRDefault="00F51E1A" w:rsidP="002C5303">
      <w:pPr>
        <w:rPr>
          <w:lang w:val="gl-ES"/>
        </w:rPr>
      </w:pPr>
    </w:p>
    <w:p w14:paraId="2862BE08" w14:textId="6F21063B" w:rsidR="00F51E1A" w:rsidRDefault="00F51E1A" w:rsidP="002C5303">
      <w:pPr>
        <w:rPr>
          <w:lang w:val="gl-ES"/>
        </w:rPr>
      </w:pPr>
    </w:p>
    <w:p w14:paraId="60F8F0A8" w14:textId="4935342C" w:rsidR="00F51E1A" w:rsidRDefault="00F51E1A" w:rsidP="002C5303">
      <w:pPr>
        <w:rPr>
          <w:lang w:val="gl-ES"/>
        </w:rPr>
      </w:pPr>
    </w:p>
    <w:p w14:paraId="191F5F58" w14:textId="639960E6" w:rsidR="00F51E1A" w:rsidRDefault="00F51E1A" w:rsidP="002C5303">
      <w:pPr>
        <w:rPr>
          <w:lang w:val="gl-ES"/>
        </w:rPr>
      </w:pPr>
    </w:p>
    <w:p w14:paraId="0E273EA9" w14:textId="129B8A7A" w:rsidR="00F51E1A" w:rsidRDefault="00F51E1A" w:rsidP="002C5303">
      <w:pPr>
        <w:rPr>
          <w:lang w:val="gl-ES"/>
        </w:rPr>
      </w:pPr>
    </w:p>
    <w:p w14:paraId="741C1CD2" w14:textId="758A8E76" w:rsidR="00F51E1A" w:rsidRDefault="00F51E1A" w:rsidP="002C5303">
      <w:pPr>
        <w:rPr>
          <w:lang w:val="gl-ES"/>
        </w:rPr>
      </w:pPr>
    </w:p>
    <w:p w14:paraId="5F882D8A" w14:textId="77777777" w:rsidR="00F51E1A" w:rsidRPr="001A7FE5" w:rsidRDefault="00F51E1A" w:rsidP="002C5303">
      <w:pPr>
        <w:rPr>
          <w:lang w:val="gl-ES"/>
        </w:rPr>
      </w:pPr>
    </w:p>
    <w:p w14:paraId="67BD7664" w14:textId="61A12893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 xml:space="preserve"> </w:t>
      </w:r>
      <w:bookmarkStart w:id="11" w:name="_Toc199846382"/>
      <w:r w:rsidRPr="001A7FE5">
        <w:rPr>
          <w:lang w:val="gl-ES"/>
        </w:rPr>
        <w:t>Casos de Prueba y Simulación</w:t>
      </w:r>
      <w:bookmarkEnd w:id="11"/>
    </w:p>
    <w:p w14:paraId="7E9E723B" w14:textId="77777777" w:rsidR="00C25B93" w:rsidRPr="00C25B93" w:rsidRDefault="00C25B93" w:rsidP="00C25B93">
      <w:pPr>
        <w:rPr>
          <w:lang w:val="gl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0"/>
        <w:gridCol w:w="2488"/>
        <w:gridCol w:w="2640"/>
        <w:gridCol w:w="2666"/>
      </w:tblGrid>
      <w:tr w:rsidR="00F77E60" w14:paraId="617C0759" w14:textId="77777777" w:rsidTr="00F51E1A">
        <w:tc>
          <w:tcPr>
            <w:tcW w:w="704" w:type="dxa"/>
            <w:shd w:val="clear" w:color="auto" w:fill="FFC000" w:themeFill="accent4"/>
          </w:tcPr>
          <w:p w14:paraId="3F003C3C" w14:textId="0E4EC2D9" w:rsidR="00550716" w:rsidRPr="00F51E1A" w:rsidRDefault="00F51E1A" w:rsidP="00F51E1A">
            <w:pPr>
              <w:jc w:val="center"/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Nº</w:t>
            </w:r>
          </w:p>
        </w:tc>
        <w:tc>
          <w:tcPr>
            <w:tcW w:w="2508" w:type="dxa"/>
            <w:shd w:val="clear" w:color="auto" w:fill="FFC000" w:themeFill="accent4"/>
          </w:tcPr>
          <w:p w14:paraId="0713927B" w14:textId="12490C2F" w:rsidR="00550716" w:rsidRPr="00F51E1A" w:rsidRDefault="00F51E1A" w:rsidP="00F51E1A">
            <w:pPr>
              <w:jc w:val="center"/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PROBA</w:t>
            </w:r>
          </w:p>
        </w:tc>
        <w:tc>
          <w:tcPr>
            <w:tcW w:w="2641" w:type="dxa"/>
            <w:shd w:val="clear" w:color="auto" w:fill="FFC000" w:themeFill="accent4"/>
          </w:tcPr>
          <w:p w14:paraId="14E73381" w14:textId="0419DD55" w:rsidR="00550716" w:rsidRPr="00F51E1A" w:rsidRDefault="00F51E1A" w:rsidP="00F51E1A">
            <w:pPr>
              <w:jc w:val="center"/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ACCIÓN</w:t>
            </w:r>
          </w:p>
        </w:tc>
        <w:tc>
          <w:tcPr>
            <w:tcW w:w="2641" w:type="dxa"/>
            <w:shd w:val="clear" w:color="auto" w:fill="FFC000" w:themeFill="accent4"/>
          </w:tcPr>
          <w:p w14:paraId="04AFA5E5" w14:textId="39321F54" w:rsidR="00550716" w:rsidRPr="00F51E1A" w:rsidRDefault="00F51E1A" w:rsidP="00F51E1A">
            <w:pPr>
              <w:jc w:val="center"/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ESPERADO</w:t>
            </w:r>
          </w:p>
        </w:tc>
      </w:tr>
      <w:tr w:rsidR="00F77E60" w14:paraId="374E1020" w14:textId="77777777" w:rsidTr="00F51E1A">
        <w:tc>
          <w:tcPr>
            <w:tcW w:w="704" w:type="dxa"/>
            <w:shd w:val="clear" w:color="auto" w:fill="5B9BD5" w:themeFill="accent5"/>
          </w:tcPr>
          <w:p w14:paraId="6E32D445" w14:textId="52E8A112" w:rsidR="00550716" w:rsidRPr="00F51E1A" w:rsidRDefault="00F51E1A" w:rsidP="001A7FE5">
            <w:pPr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1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51E1A" w:rsidRPr="00F51E1A" w14:paraId="44818697" w14:textId="77777777" w:rsidTr="00F51E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D312B6" w14:textId="77777777" w:rsidR="00F51E1A" w:rsidRPr="00F51E1A" w:rsidRDefault="00F51E1A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</w:p>
              </w:tc>
            </w:tr>
          </w:tbl>
          <w:p w14:paraId="38152AB8" w14:textId="77777777" w:rsidR="00F51E1A" w:rsidRPr="00F51E1A" w:rsidRDefault="00F51E1A" w:rsidP="00F77E60">
            <w:pPr>
              <w:rPr>
                <w:rFonts w:eastAsia="Times New Roman" w:cstheme="minorHAnsi"/>
                <w:vanish/>
                <w:kern w:val="0"/>
                <w:lang w:eastAsia="es-E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8"/>
            </w:tblGrid>
            <w:tr w:rsidR="00F51E1A" w:rsidRPr="00F51E1A" w14:paraId="75B815AD" w14:textId="77777777" w:rsidTr="00F51E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14A2D9" w14:textId="4F7D52F9" w:rsidR="00F51E1A" w:rsidRPr="00F51E1A" w:rsidRDefault="00692C7F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  <w:r w:rsidRPr="00F77E60">
                    <w:rPr>
                      <w:rFonts w:cstheme="minorHAnsi"/>
                    </w:rPr>
                    <w:t>Alta válida</w:t>
                  </w:r>
                </w:p>
              </w:tc>
            </w:tr>
          </w:tbl>
          <w:p w14:paraId="2F064D55" w14:textId="77777777" w:rsidR="00550716" w:rsidRPr="00F77E60" w:rsidRDefault="00550716" w:rsidP="00F77E60">
            <w:pPr>
              <w:rPr>
                <w:rFonts w:cstheme="minorHAnsi"/>
                <w:lang w:val="gl-ES"/>
              </w:rPr>
            </w:pPr>
          </w:p>
        </w:tc>
        <w:tc>
          <w:tcPr>
            <w:tcW w:w="2641" w:type="dxa"/>
            <w:shd w:val="clear" w:color="auto" w:fill="FFE599" w:themeFill="accent4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92C7F" w:rsidRPr="00692C7F" w14:paraId="0B221DA7" w14:textId="77777777" w:rsidTr="00692C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5E3BA0" w14:textId="77777777" w:rsidR="00692C7F" w:rsidRPr="00692C7F" w:rsidRDefault="00692C7F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</w:p>
              </w:tc>
            </w:tr>
          </w:tbl>
          <w:p w14:paraId="36D84FCF" w14:textId="77777777" w:rsidR="00692C7F" w:rsidRPr="00692C7F" w:rsidRDefault="00692C7F" w:rsidP="00F77E60">
            <w:pPr>
              <w:rPr>
                <w:rFonts w:eastAsia="Times New Roman" w:cstheme="minorHAnsi"/>
                <w:vanish/>
                <w:kern w:val="0"/>
                <w:lang w:eastAsia="es-E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24"/>
            </w:tblGrid>
            <w:tr w:rsidR="00692C7F" w:rsidRPr="00692C7F" w14:paraId="2D4A7D73" w14:textId="77777777" w:rsidTr="00692C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7A7E42" w14:textId="77777777" w:rsidR="00692C7F" w:rsidRPr="00692C7F" w:rsidRDefault="00692C7F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  <w:r w:rsidRPr="00692C7F"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  <w:t xml:space="preserve">Inserir un novo </w:t>
                  </w:r>
                  <w:r w:rsidRPr="00F77E60">
                    <w:rPr>
                      <w:rFonts w:eastAsia="Times New Roman" w:cstheme="minorHAnsi"/>
                      <w:b/>
                      <w:bCs/>
                      <w:kern w:val="0"/>
                      <w:lang w:eastAsia="es-ES"/>
                      <w14:ligatures w14:val="none"/>
                    </w:rPr>
                    <w:t>compoñente</w:t>
                  </w:r>
                  <w:r w:rsidRPr="00692C7F"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  <w:t xml:space="preserve"> cun provedor existente</w:t>
                  </w:r>
                </w:p>
              </w:tc>
            </w:tr>
          </w:tbl>
          <w:p w14:paraId="1FD18FDF" w14:textId="2F3AFF3B" w:rsidR="00550716" w:rsidRPr="00F77E60" w:rsidRDefault="00550716" w:rsidP="00F77E60">
            <w:pPr>
              <w:rPr>
                <w:rFonts w:cstheme="minorHAnsi"/>
                <w:lang w:val="gl-ES"/>
              </w:rPr>
            </w:pPr>
          </w:p>
        </w:tc>
        <w:tc>
          <w:tcPr>
            <w:tcW w:w="2641" w:type="dxa"/>
            <w:shd w:val="clear" w:color="auto" w:fill="00B050"/>
          </w:tcPr>
          <w:p w14:paraId="45891742" w14:textId="435269E2" w:rsidR="00550716" w:rsidRPr="00F77E60" w:rsidRDefault="00F51E1A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Inserción exitosa</w:t>
            </w:r>
          </w:p>
        </w:tc>
      </w:tr>
      <w:tr w:rsidR="00F77E60" w14:paraId="0B9A1959" w14:textId="77777777" w:rsidTr="00F77E60">
        <w:tc>
          <w:tcPr>
            <w:tcW w:w="704" w:type="dxa"/>
            <w:shd w:val="clear" w:color="auto" w:fill="5B9BD5" w:themeFill="accent5"/>
          </w:tcPr>
          <w:p w14:paraId="48CD6A99" w14:textId="41781B49" w:rsidR="00550716" w:rsidRPr="00F51E1A" w:rsidRDefault="00F51E1A" w:rsidP="001A7FE5">
            <w:pPr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2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p w14:paraId="0B7F5AA8" w14:textId="456A648D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Alta válida</w:t>
            </w:r>
          </w:p>
        </w:tc>
        <w:tc>
          <w:tcPr>
            <w:tcW w:w="2641" w:type="dxa"/>
            <w:shd w:val="clear" w:color="auto" w:fill="FFE599" w:themeFill="accent4" w:themeFillTint="66"/>
          </w:tcPr>
          <w:p w14:paraId="2FC5A82A" w14:textId="507CFEA5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 xml:space="preserve">Crear un </w:t>
            </w:r>
            <w:r w:rsidRPr="00F77E60">
              <w:rPr>
                <w:rStyle w:val="Textoennegrita"/>
                <w:rFonts w:cstheme="minorHAnsi"/>
              </w:rPr>
              <w:t>pedido</w:t>
            </w:r>
            <w:r w:rsidRPr="00F77E60">
              <w:rPr>
                <w:rFonts w:cstheme="minorHAnsi"/>
              </w:rPr>
              <w:t xml:space="preserve"> e engadir liñas de compoñentes</w:t>
            </w:r>
          </w:p>
        </w:tc>
        <w:tc>
          <w:tcPr>
            <w:tcW w:w="2641" w:type="dxa"/>
            <w:shd w:val="clear" w:color="auto" w:fill="00B050"/>
          </w:tcPr>
          <w:p w14:paraId="4CD11186" w14:textId="0FF4CA48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Pedido e liñas creadas correctamente</w:t>
            </w:r>
          </w:p>
        </w:tc>
      </w:tr>
      <w:tr w:rsidR="00F77E60" w14:paraId="0D0D86DA" w14:textId="77777777" w:rsidTr="00F77E60">
        <w:tc>
          <w:tcPr>
            <w:tcW w:w="704" w:type="dxa"/>
            <w:shd w:val="clear" w:color="auto" w:fill="5B9BD5" w:themeFill="accent5"/>
          </w:tcPr>
          <w:p w14:paraId="31CB32BD" w14:textId="37BBA101" w:rsidR="00550716" w:rsidRPr="00F51E1A" w:rsidRDefault="00F51E1A" w:rsidP="001A7FE5">
            <w:pPr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3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51E1A" w:rsidRPr="00F51E1A" w14:paraId="1F260FFF" w14:textId="77777777" w:rsidTr="00F51E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37A79E" w14:textId="77777777" w:rsidR="00F51E1A" w:rsidRPr="00F51E1A" w:rsidRDefault="00F51E1A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</w:p>
              </w:tc>
            </w:tr>
          </w:tbl>
          <w:p w14:paraId="12407AF0" w14:textId="77777777" w:rsidR="00F51E1A" w:rsidRPr="00F51E1A" w:rsidRDefault="00F51E1A" w:rsidP="00F77E60">
            <w:pPr>
              <w:rPr>
                <w:rFonts w:eastAsia="Times New Roman" w:cstheme="minorHAnsi"/>
                <w:vanish/>
                <w:kern w:val="0"/>
                <w:lang w:eastAsia="es-E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14"/>
            </w:tblGrid>
            <w:tr w:rsidR="00F51E1A" w:rsidRPr="00F51E1A" w14:paraId="2A37B221" w14:textId="77777777" w:rsidTr="00F51E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77E60" w:rsidRPr="00F77E60" w14:paraId="26FDF55E" w14:textId="77777777" w:rsidTr="00F77E6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A84E2D0" w14:textId="77777777" w:rsidR="00F77E60" w:rsidRPr="00F77E60" w:rsidRDefault="00F77E60" w:rsidP="00F77E60">
                        <w:pPr>
                          <w:spacing w:after="0" w:line="240" w:lineRule="auto"/>
                          <w:rPr>
                            <w:rFonts w:eastAsia="Times New Roman" w:cstheme="minorHAnsi"/>
                            <w:kern w:val="0"/>
                            <w:lang w:eastAsia="es-ES"/>
                            <w14:ligatures w14:val="none"/>
                          </w:rPr>
                        </w:pPr>
                      </w:p>
                    </w:tc>
                  </w:tr>
                </w:tbl>
                <w:p w14:paraId="77BAECA3" w14:textId="77777777" w:rsidR="00F77E60" w:rsidRPr="00F77E60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vanish/>
                      <w:kern w:val="0"/>
                      <w:lang w:eastAsia="es-ES"/>
                      <w14:ligatures w14:val="none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24"/>
                  </w:tblGrid>
                  <w:tr w:rsidR="00F77E60" w:rsidRPr="00F77E60" w14:paraId="1D558EDD" w14:textId="77777777" w:rsidTr="00F77E6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9153315" w14:textId="77777777" w:rsidR="00F77E60" w:rsidRPr="00F77E60" w:rsidRDefault="00F77E60" w:rsidP="00F77E60">
                        <w:pPr>
                          <w:spacing w:after="0" w:line="240" w:lineRule="auto"/>
                          <w:rPr>
                            <w:rFonts w:eastAsia="Times New Roman" w:cstheme="minorHAnsi"/>
                            <w:kern w:val="0"/>
                            <w:lang w:eastAsia="es-ES"/>
                            <w14:ligatures w14:val="none"/>
                          </w:rPr>
                        </w:pPr>
                        <w:r w:rsidRPr="00F77E60">
                          <w:rPr>
                            <w:rFonts w:eastAsia="Times New Roman" w:cstheme="minorHAnsi"/>
                            <w:kern w:val="0"/>
                            <w:lang w:eastAsia="es-ES"/>
                            <w14:ligatures w14:val="none"/>
                          </w:rPr>
                          <w:t>Alta válida</w:t>
                        </w:r>
                      </w:p>
                    </w:tc>
                  </w:tr>
                </w:tbl>
                <w:p w14:paraId="4EB8FFBC" w14:textId="556B255A" w:rsidR="00F51E1A" w:rsidRPr="00F51E1A" w:rsidRDefault="00F51E1A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</w:p>
              </w:tc>
            </w:tr>
          </w:tbl>
          <w:p w14:paraId="5B665A78" w14:textId="77777777" w:rsidR="00550716" w:rsidRPr="00F77E60" w:rsidRDefault="00550716" w:rsidP="00F77E60">
            <w:pPr>
              <w:rPr>
                <w:rFonts w:cstheme="minorHAnsi"/>
                <w:lang w:val="gl-ES"/>
              </w:rPr>
            </w:pPr>
          </w:p>
        </w:tc>
        <w:tc>
          <w:tcPr>
            <w:tcW w:w="2641" w:type="dxa"/>
            <w:shd w:val="clear" w:color="auto" w:fill="FFE599" w:themeFill="accent4" w:themeFillTint="66"/>
          </w:tcPr>
          <w:p w14:paraId="00A99752" w14:textId="7B3C0C35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 xml:space="preserve">Rexistrar unha </w:t>
            </w:r>
            <w:r w:rsidRPr="00F77E60">
              <w:rPr>
                <w:rStyle w:val="Textoennegrita"/>
                <w:rFonts w:cstheme="minorHAnsi"/>
              </w:rPr>
              <w:t>máquina</w:t>
            </w:r>
            <w:r w:rsidRPr="00F77E60">
              <w:rPr>
                <w:rFonts w:cstheme="minorHAnsi"/>
              </w:rPr>
              <w:t xml:space="preserve"> e asociarlle compoñentes</w:t>
            </w:r>
          </w:p>
        </w:tc>
        <w:tc>
          <w:tcPr>
            <w:tcW w:w="2641" w:type="dxa"/>
            <w:shd w:val="clear" w:color="auto" w:fill="00B050"/>
          </w:tcPr>
          <w:p w14:paraId="051EE395" w14:textId="30E6A079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Asociación correcta</w:t>
            </w:r>
          </w:p>
        </w:tc>
      </w:tr>
      <w:tr w:rsidR="00F77E60" w14:paraId="2CEF133F" w14:textId="77777777" w:rsidTr="00F51E1A">
        <w:tc>
          <w:tcPr>
            <w:tcW w:w="704" w:type="dxa"/>
            <w:shd w:val="clear" w:color="auto" w:fill="5B9BD5" w:themeFill="accent5"/>
          </w:tcPr>
          <w:p w14:paraId="5AFB0F40" w14:textId="341C62E7" w:rsidR="00550716" w:rsidRPr="00F51E1A" w:rsidRDefault="00F51E1A" w:rsidP="001A7FE5">
            <w:pPr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4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p w14:paraId="6C84F1B4" w14:textId="70729FE7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Alta válida</w:t>
            </w:r>
          </w:p>
        </w:tc>
        <w:tc>
          <w:tcPr>
            <w:tcW w:w="2641" w:type="dxa"/>
            <w:shd w:val="clear" w:color="auto" w:fill="FFE599" w:themeFill="accent4" w:themeFillTint="66"/>
          </w:tcPr>
          <w:p w14:paraId="4339888B" w14:textId="52899C71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 xml:space="preserve">Crear un </w:t>
            </w:r>
            <w:r w:rsidRPr="00F77E60">
              <w:rPr>
                <w:rStyle w:val="Textoennegrita"/>
                <w:rFonts w:cstheme="minorHAnsi"/>
              </w:rPr>
              <w:t>mantemento</w:t>
            </w:r>
            <w:r w:rsidRPr="00F77E60">
              <w:rPr>
                <w:rFonts w:cstheme="minorHAnsi"/>
              </w:rPr>
              <w:t xml:space="preserve"> asignado a un técnico</w:t>
            </w:r>
          </w:p>
        </w:tc>
        <w:tc>
          <w:tcPr>
            <w:tcW w:w="2641" w:type="dxa"/>
            <w:shd w:val="clear" w:color="auto" w:fill="00B050"/>
          </w:tcPr>
          <w:p w14:paraId="1138039B" w14:textId="19B7C651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Mantemento creado con FK válida</w:t>
            </w:r>
          </w:p>
        </w:tc>
      </w:tr>
      <w:tr w:rsidR="00F77E60" w14:paraId="5CDD7007" w14:textId="77777777" w:rsidTr="00F51E1A">
        <w:tc>
          <w:tcPr>
            <w:tcW w:w="704" w:type="dxa"/>
            <w:shd w:val="clear" w:color="auto" w:fill="5B9BD5" w:themeFill="accent5"/>
          </w:tcPr>
          <w:p w14:paraId="6AC22BBB" w14:textId="400B12F5" w:rsidR="00550716" w:rsidRPr="00F51E1A" w:rsidRDefault="00F51E1A" w:rsidP="001A7FE5">
            <w:pPr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5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p w14:paraId="36148897" w14:textId="3273B55B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Alta válida</w:t>
            </w:r>
          </w:p>
        </w:tc>
        <w:tc>
          <w:tcPr>
            <w:tcW w:w="2641" w:type="dxa"/>
            <w:shd w:val="clear" w:color="auto" w:fill="FFE599" w:themeFill="accent4" w:themeFillTint="66"/>
          </w:tcPr>
          <w:p w14:paraId="4CC8D2A9" w14:textId="6CF24BC0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 xml:space="preserve">Rexistrar unha </w:t>
            </w:r>
            <w:r w:rsidRPr="00F77E60">
              <w:rPr>
                <w:rStyle w:val="Textoennegrita"/>
                <w:rFonts w:cstheme="minorHAnsi"/>
              </w:rPr>
              <w:t>formación</w:t>
            </w:r>
            <w:r w:rsidRPr="00F77E60">
              <w:rPr>
                <w:rFonts w:cstheme="minorHAnsi"/>
              </w:rPr>
              <w:t xml:space="preserve"> </w:t>
            </w:r>
            <w:proofErr w:type="gramStart"/>
            <w:r w:rsidRPr="00F77E60">
              <w:rPr>
                <w:rFonts w:cstheme="minorHAnsi"/>
              </w:rPr>
              <w:t>e</w:t>
            </w:r>
            <w:proofErr w:type="gramEnd"/>
            <w:r w:rsidRPr="00F77E60">
              <w:rPr>
                <w:rFonts w:cstheme="minorHAnsi"/>
              </w:rPr>
              <w:t xml:space="preserve"> asociar a un empregado</w:t>
            </w:r>
          </w:p>
        </w:tc>
        <w:tc>
          <w:tcPr>
            <w:tcW w:w="2641" w:type="dxa"/>
            <w:shd w:val="clear" w:color="auto" w:fill="00B050"/>
          </w:tcPr>
          <w:p w14:paraId="4F467403" w14:textId="3E11B07D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Relación formación-empregado rexistrada correctamente</w:t>
            </w:r>
          </w:p>
        </w:tc>
      </w:tr>
      <w:tr w:rsidR="00F77E60" w14:paraId="40452677" w14:textId="77777777" w:rsidTr="00F77E60">
        <w:tc>
          <w:tcPr>
            <w:tcW w:w="704" w:type="dxa"/>
            <w:shd w:val="clear" w:color="auto" w:fill="5B9BD5" w:themeFill="accent5"/>
          </w:tcPr>
          <w:p w14:paraId="361FADB0" w14:textId="03E30F15" w:rsidR="00550716" w:rsidRPr="00F51E1A" w:rsidRDefault="00F51E1A" w:rsidP="001A7FE5">
            <w:pPr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6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p w14:paraId="7856F70D" w14:textId="30E1BD97" w:rsidR="00550716" w:rsidRPr="00F77E60" w:rsidRDefault="00F77E60" w:rsidP="00D0373C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Alta válida</w:t>
            </w:r>
          </w:p>
        </w:tc>
        <w:tc>
          <w:tcPr>
            <w:tcW w:w="2641" w:type="dxa"/>
            <w:shd w:val="clear" w:color="auto" w:fill="FFE599" w:themeFill="accent4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77E60" w:rsidRPr="00F77E60" w14:paraId="4B6A8B57" w14:textId="77777777" w:rsidTr="00F77E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5A7C98" w14:textId="77777777" w:rsidR="00F77E60" w:rsidRPr="00F77E60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</w:p>
              </w:tc>
            </w:tr>
          </w:tbl>
          <w:p w14:paraId="51706451" w14:textId="77777777" w:rsidR="00F77E60" w:rsidRPr="00F77E60" w:rsidRDefault="00F77E60" w:rsidP="00F77E60">
            <w:pPr>
              <w:rPr>
                <w:rFonts w:eastAsia="Times New Roman" w:cstheme="minorHAnsi"/>
                <w:vanish/>
                <w:kern w:val="0"/>
                <w:lang w:eastAsia="es-E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24"/>
            </w:tblGrid>
            <w:tr w:rsidR="00F77E60" w:rsidRPr="00F77E60" w14:paraId="31AE59A6" w14:textId="77777777" w:rsidTr="00F77E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C55DDA" w14:textId="77777777" w:rsidR="00F77E60" w:rsidRPr="00F77E60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  <w:r w:rsidRPr="00F77E60"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  <w:t xml:space="preserve">Emitir unha </w:t>
                  </w:r>
                  <w:r w:rsidRPr="00F77E60">
                    <w:rPr>
                      <w:rFonts w:eastAsia="Times New Roman" w:cstheme="minorHAnsi"/>
                      <w:b/>
                      <w:bCs/>
                      <w:kern w:val="0"/>
                      <w:lang w:eastAsia="es-ES"/>
                      <w14:ligatures w14:val="none"/>
                    </w:rPr>
                    <w:t>certificación</w:t>
                  </w:r>
                  <w:r w:rsidRPr="00F77E60"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  <w:t xml:space="preserve"> para un empregado</w:t>
                  </w:r>
                </w:p>
              </w:tc>
            </w:tr>
          </w:tbl>
          <w:p w14:paraId="3B509DD1" w14:textId="59907161" w:rsidR="00550716" w:rsidRPr="00F77E60" w:rsidRDefault="00550716" w:rsidP="00F77E60">
            <w:pPr>
              <w:rPr>
                <w:rFonts w:cstheme="minorHAnsi"/>
                <w:lang w:val="gl-ES"/>
              </w:rPr>
            </w:pPr>
          </w:p>
        </w:tc>
        <w:tc>
          <w:tcPr>
            <w:tcW w:w="2641" w:type="dxa"/>
            <w:shd w:val="clear" w:color="auto" w:fill="00B050"/>
          </w:tcPr>
          <w:p w14:paraId="1EC32A94" w14:textId="3D575051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Certificación rexistrada correctamente</w:t>
            </w:r>
          </w:p>
        </w:tc>
      </w:tr>
      <w:tr w:rsidR="00F77E60" w14:paraId="7E905A60" w14:textId="77777777" w:rsidTr="00F77E60">
        <w:tc>
          <w:tcPr>
            <w:tcW w:w="704" w:type="dxa"/>
            <w:shd w:val="clear" w:color="auto" w:fill="5B9BD5" w:themeFill="accent5"/>
          </w:tcPr>
          <w:p w14:paraId="37E16DA3" w14:textId="38C65672" w:rsidR="00550716" w:rsidRPr="00F51E1A" w:rsidRDefault="00F51E1A" w:rsidP="001A7FE5">
            <w:pPr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7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51E1A" w:rsidRPr="00F51E1A" w14:paraId="3273BFC3" w14:textId="77777777" w:rsidTr="00F51E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68B851" w14:textId="77777777" w:rsidR="00F51E1A" w:rsidRPr="00F51E1A" w:rsidRDefault="00F51E1A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</w:p>
              </w:tc>
            </w:tr>
          </w:tbl>
          <w:p w14:paraId="1D90687E" w14:textId="77777777" w:rsidR="00F51E1A" w:rsidRPr="00F51E1A" w:rsidRDefault="00F51E1A" w:rsidP="00F77E60">
            <w:pPr>
              <w:rPr>
                <w:rFonts w:eastAsia="Times New Roman" w:cstheme="minorHAnsi"/>
                <w:vanish/>
                <w:kern w:val="0"/>
                <w:lang w:eastAsia="es-E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8"/>
            </w:tblGrid>
            <w:tr w:rsidR="00F51E1A" w:rsidRPr="00F51E1A" w14:paraId="158B9BBD" w14:textId="77777777" w:rsidTr="00F51E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057CA5" w14:textId="5BA24EBD" w:rsidR="00F51E1A" w:rsidRPr="00F51E1A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  <w:r w:rsidRPr="00F77E60">
                    <w:rPr>
                      <w:rFonts w:cstheme="minorHAnsi"/>
                    </w:rPr>
                    <w:t>Alta válida</w:t>
                  </w:r>
                </w:p>
              </w:tc>
            </w:tr>
          </w:tbl>
          <w:p w14:paraId="5E37C7DA" w14:textId="77777777" w:rsidR="00550716" w:rsidRPr="00F77E60" w:rsidRDefault="00550716" w:rsidP="00F77E60">
            <w:pPr>
              <w:rPr>
                <w:rFonts w:cstheme="minorHAnsi"/>
                <w:lang w:val="gl-ES"/>
              </w:rPr>
            </w:pPr>
          </w:p>
        </w:tc>
        <w:tc>
          <w:tcPr>
            <w:tcW w:w="2641" w:type="dxa"/>
            <w:shd w:val="clear" w:color="auto" w:fill="FFE599" w:themeFill="accent4" w:themeFillTint="66"/>
          </w:tcPr>
          <w:p w14:paraId="1CFAD488" w14:textId="523BD2A8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 xml:space="preserve">Rexistrar unha </w:t>
            </w:r>
            <w:r w:rsidRPr="00F77E60">
              <w:rPr>
                <w:rStyle w:val="Textoennegrita"/>
                <w:rFonts w:cstheme="minorHAnsi"/>
              </w:rPr>
              <w:t>incidencia</w:t>
            </w:r>
            <w:r w:rsidRPr="00F77E60">
              <w:rPr>
                <w:rFonts w:cstheme="minorHAnsi"/>
              </w:rPr>
              <w:t xml:space="preserve"> cun cliente </w:t>
            </w:r>
            <w:proofErr w:type="gramStart"/>
            <w:r w:rsidRPr="00F77E60">
              <w:rPr>
                <w:rFonts w:cstheme="minorHAnsi"/>
              </w:rPr>
              <w:t>e</w:t>
            </w:r>
            <w:proofErr w:type="gramEnd"/>
            <w:r w:rsidRPr="00F77E60">
              <w:rPr>
                <w:rFonts w:cstheme="minorHAnsi"/>
              </w:rPr>
              <w:t xml:space="preserve"> máquina existentes</w:t>
            </w:r>
          </w:p>
        </w:tc>
        <w:tc>
          <w:tcPr>
            <w:tcW w:w="2641" w:type="dxa"/>
            <w:shd w:val="clear" w:color="auto" w:fill="00B050"/>
          </w:tcPr>
          <w:p w14:paraId="5DB8332E" w14:textId="2EEAC017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Incidencia rexistrada correctamente</w:t>
            </w:r>
          </w:p>
        </w:tc>
      </w:tr>
      <w:tr w:rsidR="00F77E60" w14:paraId="315504D4" w14:textId="77777777" w:rsidTr="00F77E60">
        <w:tc>
          <w:tcPr>
            <w:tcW w:w="704" w:type="dxa"/>
            <w:shd w:val="clear" w:color="auto" w:fill="5B9BD5" w:themeFill="accent5"/>
          </w:tcPr>
          <w:p w14:paraId="02E81FF2" w14:textId="2BEF27A3" w:rsidR="00550716" w:rsidRPr="00F51E1A" w:rsidRDefault="00F51E1A" w:rsidP="001A7FE5">
            <w:pPr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8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77E60" w:rsidRPr="00F77E60" w14:paraId="1399E843" w14:textId="77777777" w:rsidTr="00F77E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04A0CE" w14:textId="77777777" w:rsidR="00F77E60" w:rsidRPr="00F77E60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</w:p>
              </w:tc>
            </w:tr>
          </w:tbl>
          <w:p w14:paraId="12701BB3" w14:textId="77777777" w:rsidR="00F77E60" w:rsidRPr="00F77E60" w:rsidRDefault="00F77E60" w:rsidP="00F77E60">
            <w:pPr>
              <w:rPr>
                <w:rFonts w:eastAsia="Times New Roman" w:cstheme="minorHAnsi"/>
                <w:vanish/>
                <w:kern w:val="0"/>
                <w:lang w:eastAsia="es-E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0"/>
            </w:tblGrid>
            <w:tr w:rsidR="00F77E60" w:rsidRPr="00F77E60" w14:paraId="3854330C" w14:textId="77777777" w:rsidTr="00F77E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E34ED5" w14:textId="77777777" w:rsidR="00F77E60" w:rsidRPr="00F77E60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  <w:r w:rsidRPr="00F77E60"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  <w:t>Erro por FK</w:t>
                  </w:r>
                </w:p>
              </w:tc>
            </w:tr>
          </w:tbl>
          <w:p w14:paraId="1E1E3F30" w14:textId="72C10C60" w:rsidR="00550716" w:rsidRPr="00F77E60" w:rsidRDefault="00550716" w:rsidP="00F77E60">
            <w:pPr>
              <w:rPr>
                <w:rFonts w:cstheme="minorHAnsi"/>
                <w:lang w:val="gl-ES"/>
              </w:rPr>
            </w:pPr>
          </w:p>
        </w:tc>
        <w:tc>
          <w:tcPr>
            <w:tcW w:w="2641" w:type="dxa"/>
            <w:shd w:val="clear" w:color="auto" w:fill="FFE599" w:themeFill="accent4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77E60" w:rsidRPr="00F77E60" w14:paraId="167814A1" w14:textId="77777777" w:rsidTr="00F77E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140106" w14:textId="77777777" w:rsidR="00F77E60" w:rsidRPr="00F77E60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</w:p>
              </w:tc>
            </w:tr>
          </w:tbl>
          <w:p w14:paraId="17BC28FA" w14:textId="77777777" w:rsidR="00F77E60" w:rsidRPr="00F77E60" w:rsidRDefault="00F77E60" w:rsidP="00F77E60">
            <w:pPr>
              <w:rPr>
                <w:rFonts w:eastAsia="Times New Roman" w:cstheme="minorHAnsi"/>
                <w:vanish/>
                <w:kern w:val="0"/>
                <w:lang w:eastAsia="es-E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24"/>
            </w:tblGrid>
            <w:tr w:rsidR="00F77E60" w:rsidRPr="00F77E60" w14:paraId="52ED9DFD" w14:textId="77777777" w:rsidTr="00F77E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7CB30C" w14:textId="77777777" w:rsidR="00F77E60" w:rsidRPr="00F77E60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  <w:r w:rsidRPr="00F77E60"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  <w:t>Asociar un compoñente a unha máquina inexistente</w:t>
                  </w:r>
                </w:p>
              </w:tc>
            </w:tr>
          </w:tbl>
          <w:p w14:paraId="096AD7BB" w14:textId="3C7D402E" w:rsidR="00550716" w:rsidRPr="00F77E60" w:rsidRDefault="00550716" w:rsidP="00F77E60">
            <w:pPr>
              <w:rPr>
                <w:rFonts w:cstheme="minorHAnsi"/>
                <w:lang w:val="gl-ES"/>
              </w:rPr>
            </w:pPr>
          </w:p>
        </w:tc>
        <w:tc>
          <w:tcPr>
            <w:tcW w:w="2641" w:type="dxa"/>
            <w:shd w:val="clear" w:color="auto" w:fill="FF0000"/>
          </w:tcPr>
          <w:p w14:paraId="62E2C965" w14:textId="79378742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Erro por FK (restrición de integridade referencial)</w:t>
            </w:r>
          </w:p>
        </w:tc>
      </w:tr>
      <w:tr w:rsidR="00F77E60" w14:paraId="7A31BFCB" w14:textId="77777777" w:rsidTr="00F51E1A">
        <w:tc>
          <w:tcPr>
            <w:tcW w:w="704" w:type="dxa"/>
            <w:shd w:val="clear" w:color="auto" w:fill="5B9BD5" w:themeFill="accent5"/>
          </w:tcPr>
          <w:p w14:paraId="25A70A64" w14:textId="10D051FD" w:rsidR="00550716" w:rsidRPr="00F51E1A" w:rsidRDefault="00F51E1A" w:rsidP="001A7FE5">
            <w:pPr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9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77E60" w:rsidRPr="00F77E60" w14:paraId="2ED06A40" w14:textId="77777777" w:rsidTr="00F77E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699D9D" w14:textId="77777777" w:rsidR="00F77E60" w:rsidRPr="00F77E60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</w:p>
              </w:tc>
            </w:tr>
          </w:tbl>
          <w:p w14:paraId="0C88E767" w14:textId="77777777" w:rsidR="00F77E60" w:rsidRPr="00F77E60" w:rsidRDefault="00F77E60" w:rsidP="00F77E60">
            <w:pPr>
              <w:rPr>
                <w:rFonts w:eastAsia="Times New Roman" w:cstheme="minorHAnsi"/>
                <w:vanish/>
                <w:kern w:val="0"/>
                <w:lang w:eastAsia="es-E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0"/>
            </w:tblGrid>
            <w:tr w:rsidR="00F77E60" w:rsidRPr="00F77E60" w14:paraId="6713DDFD" w14:textId="77777777" w:rsidTr="00F77E6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221F33" w14:textId="77777777" w:rsidR="00F77E60" w:rsidRPr="00F77E60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  <w:r w:rsidRPr="00F77E60"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  <w:t>Erro por FK</w:t>
                  </w:r>
                </w:p>
              </w:tc>
            </w:tr>
          </w:tbl>
          <w:p w14:paraId="14465BD9" w14:textId="427C94EA" w:rsidR="00550716" w:rsidRPr="00F77E60" w:rsidRDefault="00550716" w:rsidP="00F77E60">
            <w:pPr>
              <w:rPr>
                <w:rFonts w:cstheme="minorHAnsi"/>
                <w:lang w:val="gl-ES"/>
              </w:rPr>
            </w:pPr>
          </w:p>
        </w:tc>
        <w:tc>
          <w:tcPr>
            <w:tcW w:w="2641" w:type="dxa"/>
            <w:shd w:val="clear" w:color="auto" w:fill="FFE599" w:themeFill="accent4" w:themeFillTint="66"/>
          </w:tcPr>
          <w:p w14:paraId="6A3E4C2D" w14:textId="5001778D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Crear unha incidencia cun cliente inexistente</w:t>
            </w:r>
          </w:p>
        </w:tc>
        <w:tc>
          <w:tcPr>
            <w:tcW w:w="2641" w:type="dxa"/>
            <w:shd w:val="clear" w:color="auto" w:fill="FF0000"/>
          </w:tcPr>
          <w:p w14:paraId="72FD4AF6" w14:textId="29E04FCC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Erro por FK (cliente non existente)</w:t>
            </w:r>
          </w:p>
        </w:tc>
      </w:tr>
      <w:tr w:rsidR="00F77E60" w14:paraId="37164ED4" w14:textId="77777777" w:rsidTr="00F77E60">
        <w:tc>
          <w:tcPr>
            <w:tcW w:w="704" w:type="dxa"/>
            <w:shd w:val="clear" w:color="auto" w:fill="5B9BD5" w:themeFill="accent5"/>
          </w:tcPr>
          <w:p w14:paraId="6197B579" w14:textId="6E6B66A9" w:rsidR="00550716" w:rsidRPr="00F51E1A" w:rsidRDefault="00F51E1A" w:rsidP="001A7FE5">
            <w:pPr>
              <w:rPr>
                <w:b/>
                <w:lang w:val="gl-ES"/>
              </w:rPr>
            </w:pPr>
            <w:r w:rsidRPr="00F51E1A">
              <w:rPr>
                <w:b/>
                <w:lang w:val="gl-ES"/>
              </w:rPr>
              <w:t>10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51E1A" w:rsidRPr="00F51E1A" w14:paraId="20A544C5" w14:textId="77777777" w:rsidTr="00F51E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57715F" w14:textId="77777777" w:rsidR="00F51E1A" w:rsidRPr="00F51E1A" w:rsidRDefault="00F51E1A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</w:p>
              </w:tc>
            </w:tr>
          </w:tbl>
          <w:p w14:paraId="7F4C0BAF" w14:textId="77777777" w:rsidR="00F51E1A" w:rsidRPr="00F51E1A" w:rsidRDefault="00F51E1A" w:rsidP="00F77E60">
            <w:pPr>
              <w:rPr>
                <w:rFonts w:eastAsia="Times New Roman" w:cstheme="minorHAnsi"/>
                <w:vanish/>
                <w:kern w:val="0"/>
                <w:lang w:eastAsia="es-ES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15"/>
            </w:tblGrid>
            <w:tr w:rsidR="00F51E1A" w:rsidRPr="00F51E1A" w14:paraId="1726F6DF" w14:textId="77777777" w:rsidTr="00F51E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693BC7" w14:textId="49D3DB58" w:rsidR="00F51E1A" w:rsidRPr="00F51E1A" w:rsidRDefault="00F77E60" w:rsidP="00F77E60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es-ES"/>
                      <w14:ligatures w14:val="none"/>
                    </w:rPr>
                  </w:pPr>
                  <w:r w:rsidRPr="00F77E60">
                    <w:rPr>
                      <w:rFonts w:cstheme="minorHAnsi"/>
                    </w:rPr>
                    <w:t>Erro por PK duplicada</w:t>
                  </w:r>
                </w:p>
              </w:tc>
            </w:tr>
          </w:tbl>
          <w:p w14:paraId="1419BDFF" w14:textId="77777777" w:rsidR="00550716" w:rsidRPr="00F77E60" w:rsidRDefault="00550716" w:rsidP="00F77E60">
            <w:pPr>
              <w:rPr>
                <w:rFonts w:cstheme="minorHAnsi"/>
                <w:lang w:val="gl-ES"/>
              </w:rPr>
            </w:pPr>
          </w:p>
        </w:tc>
        <w:tc>
          <w:tcPr>
            <w:tcW w:w="2641" w:type="dxa"/>
            <w:shd w:val="clear" w:color="auto" w:fill="FFE599" w:themeFill="accent4" w:themeFillTint="66"/>
          </w:tcPr>
          <w:p w14:paraId="3A9AADB6" w14:textId="4BA3C89E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 xml:space="preserve">Inserir dúas veces o mesmo rexistro en </w:t>
            </w:r>
            <w:r w:rsidRPr="00F77E60">
              <w:rPr>
                <w:rStyle w:val="CdigoHTML"/>
                <w:rFonts w:asciiTheme="minorHAnsi" w:eastAsiaTheme="minorEastAsia" w:hAnsiTheme="minorHAnsi" w:cstheme="minorHAnsi"/>
                <w:sz w:val="22"/>
                <w:szCs w:val="22"/>
              </w:rPr>
              <w:t>EMPLEADOS_FORMACION</w:t>
            </w:r>
          </w:p>
        </w:tc>
        <w:tc>
          <w:tcPr>
            <w:tcW w:w="2641" w:type="dxa"/>
            <w:shd w:val="clear" w:color="auto" w:fill="FF0000"/>
          </w:tcPr>
          <w:p w14:paraId="5B07034C" w14:textId="59C9A7D6" w:rsidR="00550716" w:rsidRPr="00F77E60" w:rsidRDefault="00F77E60" w:rsidP="00F77E60">
            <w:pPr>
              <w:rPr>
                <w:rFonts w:cstheme="minorHAnsi"/>
                <w:lang w:val="gl-ES"/>
              </w:rPr>
            </w:pPr>
            <w:r w:rsidRPr="00F77E60">
              <w:rPr>
                <w:rFonts w:cstheme="minorHAnsi"/>
              </w:rPr>
              <w:t>Erro por clave primaria composta duplicada</w:t>
            </w:r>
          </w:p>
        </w:tc>
      </w:tr>
      <w:tr w:rsidR="00F77E60" w14:paraId="51870438" w14:textId="77777777" w:rsidTr="00B9638C">
        <w:tc>
          <w:tcPr>
            <w:tcW w:w="704" w:type="dxa"/>
            <w:shd w:val="clear" w:color="auto" w:fill="5B9BD5" w:themeFill="accent5"/>
          </w:tcPr>
          <w:p w14:paraId="3B093C5A" w14:textId="6A39722D" w:rsidR="00F77E60" w:rsidRPr="00F51E1A" w:rsidRDefault="00F77E60" w:rsidP="001A7FE5">
            <w:pPr>
              <w:rPr>
                <w:b/>
                <w:lang w:val="gl-ES"/>
              </w:rPr>
            </w:pPr>
            <w:r>
              <w:rPr>
                <w:b/>
                <w:lang w:val="gl-ES"/>
              </w:rPr>
              <w:t>11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p w14:paraId="6C5D1259" w14:textId="27F3ABB9" w:rsidR="00F77E60" w:rsidRPr="00F77E60" w:rsidRDefault="00F77E60" w:rsidP="00F77E60">
            <w:pPr>
              <w:rPr>
                <w:rFonts w:eastAsia="Times New Roman" w:cstheme="minorHAnsi"/>
                <w:kern w:val="0"/>
                <w:lang w:eastAsia="es-ES"/>
                <w14:ligatures w14:val="none"/>
              </w:rPr>
            </w:pPr>
            <w:r w:rsidRPr="00F77E60">
              <w:rPr>
                <w:rFonts w:cstheme="minorHAnsi"/>
              </w:rPr>
              <w:t>Borrado con SET NULL</w:t>
            </w:r>
          </w:p>
        </w:tc>
        <w:tc>
          <w:tcPr>
            <w:tcW w:w="2641" w:type="dxa"/>
            <w:shd w:val="clear" w:color="auto" w:fill="FFE599" w:themeFill="accent4" w:themeFillTint="66"/>
          </w:tcPr>
          <w:p w14:paraId="4995CF60" w14:textId="2149C96B" w:rsidR="00F77E60" w:rsidRPr="00F77E60" w:rsidRDefault="00F77E60" w:rsidP="00F77E60">
            <w:pPr>
              <w:rPr>
                <w:rFonts w:cstheme="minorHAnsi"/>
              </w:rPr>
            </w:pPr>
            <w:r w:rsidRPr="00F77E60">
              <w:rPr>
                <w:rFonts w:cstheme="minorHAnsi"/>
              </w:rPr>
              <w:t>Eliminar un empregado con mantementos asignados</w:t>
            </w:r>
          </w:p>
        </w:tc>
        <w:tc>
          <w:tcPr>
            <w:tcW w:w="2641" w:type="dxa"/>
            <w:shd w:val="clear" w:color="auto" w:fill="FFFF00"/>
          </w:tcPr>
          <w:p w14:paraId="13417736" w14:textId="58D10AC6" w:rsidR="00F77E60" w:rsidRPr="00F77E60" w:rsidRDefault="00F77E60" w:rsidP="00F77E60">
            <w:pPr>
              <w:rPr>
                <w:rFonts w:cstheme="minorHAnsi"/>
              </w:rPr>
            </w:pPr>
            <w:r w:rsidRPr="00F77E60">
              <w:rPr>
                <w:rFonts w:cstheme="minorHAnsi"/>
              </w:rPr>
              <w:t xml:space="preserve">Campo </w:t>
            </w:r>
            <w:r w:rsidRPr="00F77E60">
              <w:rPr>
                <w:rStyle w:val="CdigoHTML"/>
                <w:rFonts w:asciiTheme="minorHAnsi" w:eastAsiaTheme="minorEastAsia" w:hAnsiTheme="minorHAnsi" w:cstheme="minorHAnsi"/>
                <w:sz w:val="22"/>
                <w:szCs w:val="22"/>
              </w:rPr>
              <w:t>ID_Empleado_</w:t>
            </w:r>
            <w:proofErr w:type="gramStart"/>
            <w:r w:rsidRPr="00F77E60">
              <w:rPr>
                <w:rStyle w:val="CdigoHTML"/>
                <w:rFonts w:asciiTheme="minorHAnsi" w:eastAsiaTheme="minorEastAsia" w:hAnsiTheme="minorHAnsi" w:cstheme="minorHAnsi"/>
                <w:sz w:val="22"/>
                <w:szCs w:val="22"/>
              </w:rPr>
              <w:t>Responsable</w:t>
            </w:r>
            <w:proofErr w:type="gramEnd"/>
            <w:r w:rsidRPr="00F77E60">
              <w:rPr>
                <w:rFonts w:cstheme="minorHAnsi"/>
              </w:rPr>
              <w:t xml:space="preserve"> en </w:t>
            </w:r>
            <w:r w:rsidRPr="00F77E60">
              <w:rPr>
                <w:rStyle w:val="CdigoHTML"/>
                <w:rFonts w:asciiTheme="minorHAnsi" w:eastAsiaTheme="minorEastAsia" w:hAnsiTheme="minorHAnsi" w:cstheme="minorHAnsi"/>
                <w:sz w:val="22"/>
                <w:szCs w:val="22"/>
              </w:rPr>
              <w:t>MANTENIMIENTOS</w:t>
            </w:r>
            <w:r w:rsidRPr="00F77E60">
              <w:rPr>
                <w:rFonts w:cstheme="minorHAnsi"/>
              </w:rPr>
              <w:t xml:space="preserve"> pasa a </w:t>
            </w:r>
            <w:r w:rsidRPr="00F77E60">
              <w:rPr>
                <w:rStyle w:val="CdigoHTML"/>
                <w:rFonts w:asciiTheme="minorHAnsi" w:eastAsiaTheme="minorEastAsia" w:hAnsiTheme="minorHAnsi" w:cstheme="minorHAnsi"/>
                <w:sz w:val="22"/>
                <w:szCs w:val="22"/>
              </w:rPr>
              <w:t>NULL</w:t>
            </w:r>
          </w:p>
        </w:tc>
      </w:tr>
      <w:tr w:rsidR="00F77E60" w14:paraId="5887E6B6" w14:textId="77777777" w:rsidTr="00B9638C">
        <w:tc>
          <w:tcPr>
            <w:tcW w:w="704" w:type="dxa"/>
            <w:shd w:val="clear" w:color="auto" w:fill="5B9BD5" w:themeFill="accent5"/>
          </w:tcPr>
          <w:p w14:paraId="2A29B090" w14:textId="3885376B" w:rsidR="00F77E60" w:rsidRPr="00F51E1A" w:rsidRDefault="00F77E60" w:rsidP="001A7FE5">
            <w:pPr>
              <w:rPr>
                <w:b/>
                <w:lang w:val="gl-ES"/>
              </w:rPr>
            </w:pPr>
            <w:r>
              <w:rPr>
                <w:b/>
                <w:lang w:val="gl-ES"/>
              </w:rPr>
              <w:t>12</w:t>
            </w:r>
          </w:p>
        </w:tc>
        <w:tc>
          <w:tcPr>
            <w:tcW w:w="2508" w:type="dxa"/>
            <w:shd w:val="clear" w:color="auto" w:fill="FFF2CC" w:themeFill="accent4" w:themeFillTint="33"/>
          </w:tcPr>
          <w:p w14:paraId="1C675CCE" w14:textId="29D340FC" w:rsidR="00F77E60" w:rsidRPr="00F77E60" w:rsidRDefault="00F77E60" w:rsidP="00F77E60">
            <w:pPr>
              <w:rPr>
                <w:rFonts w:eastAsia="Times New Roman" w:cstheme="minorHAnsi"/>
                <w:kern w:val="0"/>
                <w:lang w:eastAsia="es-ES"/>
                <w14:ligatures w14:val="none"/>
              </w:rPr>
            </w:pPr>
            <w:r w:rsidRPr="00F77E60">
              <w:rPr>
                <w:rFonts w:cstheme="minorHAnsi"/>
              </w:rPr>
              <w:t>Borrado con CASCADE</w:t>
            </w:r>
          </w:p>
        </w:tc>
        <w:tc>
          <w:tcPr>
            <w:tcW w:w="2641" w:type="dxa"/>
            <w:shd w:val="clear" w:color="auto" w:fill="FFE599" w:themeFill="accent4" w:themeFillTint="66"/>
          </w:tcPr>
          <w:p w14:paraId="4460122B" w14:textId="059A0DAF" w:rsidR="00F77E60" w:rsidRPr="00F77E60" w:rsidRDefault="00F77E60" w:rsidP="00F77E60">
            <w:pPr>
              <w:rPr>
                <w:rFonts w:cstheme="minorHAnsi"/>
              </w:rPr>
            </w:pPr>
            <w:r w:rsidRPr="00F77E60">
              <w:rPr>
                <w:rFonts w:cstheme="minorHAnsi"/>
              </w:rPr>
              <w:t>Eliminar unha máquina asociada a compoñentes e mantementos</w:t>
            </w:r>
          </w:p>
        </w:tc>
        <w:tc>
          <w:tcPr>
            <w:tcW w:w="2641" w:type="dxa"/>
            <w:shd w:val="clear" w:color="auto" w:fill="FFFF00"/>
          </w:tcPr>
          <w:p w14:paraId="01E5AF84" w14:textId="77777777" w:rsidR="00F77E60" w:rsidRPr="00F77E60" w:rsidRDefault="00F77E60" w:rsidP="00F77E60">
            <w:pPr>
              <w:rPr>
                <w:rFonts w:cstheme="minorHAnsi"/>
              </w:rPr>
            </w:pPr>
            <w:r w:rsidRPr="00F77E60">
              <w:rPr>
                <w:rFonts w:cstheme="minorHAnsi"/>
              </w:rPr>
              <w:t xml:space="preserve">Eliminación en cascada de asociacións en </w:t>
            </w:r>
            <w:r w:rsidRPr="00F77E60">
              <w:rPr>
                <w:rStyle w:val="CdigoHTML"/>
                <w:rFonts w:asciiTheme="minorHAnsi" w:eastAsiaTheme="minorEastAsia" w:hAnsiTheme="minorHAnsi" w:cstheme="minorHAnsi"/>
                <w:sz w:val="22"/>
                <w:szCs w:val="22"/>
              </w:rPr>
              <w:t>COMPONENTES_MAQUINA</w:t>
            </w:r>
            <w:r w:rsidRPr="00F77E60">
              <w:rPr>
                <w:rFonts w:cstheme="minorHAnsi"/>
              </w:rPr>
              <w:t xml:space="preserve"> e outros</w:t>
            </w:r>
          </w:p>
          <w:p w14:paraId="34A5D277" w14:textId="77777777" w:rsidR="00F77E60" w:rsidRPr="00F77E60" w:rsidRDefault="00F77E60" w:rsidP="00F77E60">
            <w:pPr>
              <w:rPr>
                <w:rFonts w:cstheme="minorHAnsi"/>
              </w:rPr>
            </w:pPr>
          </w:p>
        </w:tc>
      </w:tr>
    </w:tbl>
    <w:p w14:paraId="6A73C925" w14:textId="1334D8C9" w:rsidR="001A7FE5" w:rsidRDefault="001A7FE5" w:rsidP="001A7FE5">
      <w:pPr>
        <w:rPr>
          <w:lang w:val="gl-ES"/>
        </w:rPr>
      </w:pPr>
    </w:p>
    <w:p w14:paraId="6D6D4D44" w14:textId="5694F4AF" w:rsidR="00C74729" w:rsidRDefault="00C74729" w:rsidP="001A7FE5">
      <w:pPr>
        <w:rPr>
          <w:b/>
          <w:color w:val="5B9BD5" w:themeColor="accent5"/>
          <w:lang w:val="gl-ES"/>
        </w:rPr>
      </w:pPr>
    </w:p>
    <w:p w14:paraId="2B7BB504" w14:textId="43DC3351" w:rsidR="007F3566" w:rsidRDefault="007F3566" w:rsidP="001A7FE5">
      <w:pPr>
        <w:rPr>
          <w:b/>
          <w:color w:val="5B9BD5" w:themeColor="accent5"/>
          <w:lang w:val="gl-ES"/>
        </w:rPr>
      </w:pPr>
    </w:p>
    <w:p w14:paraId="71A99499" w14:textId="11B69A2F" w:rsidR="007F3566" w:rsidRDefault="007F3566" w:rsidP="001A7FE5">
      <w:pPr>
        <w:rPr>
          <w:b/>
          <w:color w:val="5B9BD5" w:themeColor="accent5"/>
          <w:lang w:val="gl-ES"/>
        </w:rPr>
      </w:pPr>
    </w:p>
    <w:p w14:paraId="2545C66E" w14:textId="00DA3D23" w:rsidR="007F3566" w:rsidRDefault="007F3566" w:rsidP="001A7FE5">
      <w:pPr>
        <w:rPr>
          <w:b/>
          <w:color w:val="5B9BD5" w:themeColor="accent5"/>
          <w:lang w:val="gl-ES"/>
        </w:rPr>
      </w:pPr>
    </w:p>
    <w:p w14:paraId="4F680CA7" w14:textId="65BA5190" w:rsidR="007F3566" w:rsidRDefault="007F3566" w:rsidP="001A7FE5">
      <w:pPr>
        <w:rPr>
          <w:b/>
          <w:color w:val="5B9BD5" w:themeColor="accent5"/>
          <w:lang w:val="gl-ES"/>
        </w:rPr>
      </w:pPr>
    </w:p>
    <w:p w14:paraId="37D7E006" w14:textId="77777777" w:rsidR="007F3566" w:rsidRPr="00692C7F" w:rsidRDefault="007F3566" w:rsidP="001A7FE5">
      <w:pPr>
        <w:rPr>
          <w:b/>
          <w:color w:val="5B9BD5" w:themeColor="accent5"/>
          <w:lang w:val="gl-ES"/>
        </w:rPr>
      </w:pPr>
    </w:p>
    <w:p w14:paraId="6DCC2C6B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lastRenderedPageBreak/>
        <w:t>-- Proveedor</w:t>
      </w:r>
    </w:p>
    <w:p w14:paraId="4CD0F736" w14:textId="4C72E091" w:rsid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PROVEEDORES VALUES (</w:t>
      </w:r>
      <w:r w:rsidR="007F3566">
        <w:rPr>
          <w:b/>
          <w:color w:val="5B9BD5" w:themeColor="accent5"/>
          <w:lang w:val="gl-ES"/>
        </w:rPr>
        <w:t>7</w:t>
      </w:r>
      <w:r w:rsidRPr="00692C7F">
        <w:rPr>
          <w:b/>
          <w:color w:val="5B9BD5" w:themeColor="accent5"/>
          <w:lang w:val="gl-ES"/>
        </w:rPr>
        <w:t>, 'Proveedora Técnica S.A.', 'A11111111', 'Rúa dos Provedores, 45', '981123456', 'contacto@provetec.com', 'Manuel Castro');</w:t>
      </w:r>
    </w:p>
    <w:p w14:paraId="6E1DFDCE" w14:textId="77777777" w:rsidR="007F3566" w:rsidRPr="00692C7F" w:rsidRDefault="007F3566" w:rsidP="00692C7F">
      <w:pPr>
        <w:rPr>
          <w:b/>
          <w:color w:val="5B9BD5" w:themeColor="accent5"/>
          <w:lang w:val="gl-ES"/>
        </w:rPr>
      </w:pPr>
    </w:p>
    <w:p w14:paraId="07A8B3A7" w14:textId="53CD4C7A" w:rsidR="00692C7F" w:rsidRDefault="007F3566" w:rsidP="00692C7F">
      <w:pPr>
        <w:rPr>
          <w:b/>
          <w:color w:val="5B9BD5" w:themeColor="accent5"/>
          <w:lang w:val="gl-ES"/>
        </w:rPr>
      </w:pPr>
      <w:r w:rsidRPr="007F3566">
        <w:rPr>
          <w:b/>
          <w:noProof/>
          <w:color w:val="5B9BD5" w:themeColor="accent5"/>
          <w:lang w:val="gl-ES"/>
        </w:rPr>
        <w:drawing>
          <wp:inline distT="0" distB="0" distL="0" distR="0" wp14:anchorId="3388E5D2" wp14:editId="6FEF5A94">
            <wp:extent cx="5400040" cy="8229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C5A8" w14:textId="77777777" w:rsidR="0035183A" w:rsidRDefault="0035183A" w:rsidP="00692C7F">
      <w:pPr>
        <w:rPr>
          <w:b/>
          <w:color w:val="5B9BD5" w:themeColor="accent5"/>
          <w:lang w:val="gl-ES"/>
        </w:rPr>
      </w:pPr>
    </w:p>
    <w:p w14:paraId="2BE3A09A" w14:textId="1A00D9EF" w:rsidR="007F3566" w:rsidRDefault="00F7131F" w:rsidP="00692C7F">
      <w:pPr>
        <w:rPr>
          <w:b/>
          <w:color w:val="70AD47" w:themeColor="accent6"/>
          <w:lang w:val="gl-ES"/>
        </w:rPr>
      </w:pPr>
      <w:r>
        <w:rPr>
          <w:b/>
          <w:color w:val="70AD47" w:themeColor="accent6"/>
          <w:lang w:val="gl-ES"/>
        </w:rPr>
        <w:t>Como se mo</w:t>
      </w:r>
      <w:r w:rsidR="00694064">
        <w:rPr>
          <w:b/>
          <w:color w:val="70AD47" w:themeColor="accent6"/>
          <w:lang w:val="gl-ES"/>
        </w:rPr>
        <w:t>s</w:t>
      </w:r>
      <w:r>
        <w:rPr>
          <w:b/>
          <w:color w:val="70AD47" w:themeColor="accent6"/>
          <w:lang w:val="gl-ES"/>
        </w:rPr>
        <w:t>tra na tabla a inserción e permitida pola BD</w:t>
      </w:r>
      <w:r w:rsidR="00694064">
        <w:rPr>
          <w:b/>
          <w:color w:val="70AD47" w:themeColor="accent6"/>
          <w:lang w:val="gl-ES"/>
        </w:rPr>
        <w:t>.</w:t>
      </w:r>
    </w:p>
    <w:p w14:paraId="180DBD54" w14:textId="77777777" w:rsidR="00581A26" w:rsidRPr="00F7131F" w:rsidRDefault="00581A26" w:rsidP="00692C7F">
      <w:pPr>
        <w:rPr>
          <w:b/>
          <w:color w:val="70AD47" w:themeColor="accent6"/>
          <w:lang w:val="gl-ES"/>
        </w:rPr>
      </w:pPr>
    </w:p>
    <w:p w14:paraId="6E00C9C2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t>-- Compoñente</w:t>
      </w:r>
    </w:p>
    <w:p w14:paraId="2F490B3E" w14:textId="11ADA65C" w:rsidR="00692C7F" w:rsidRP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COMPONENTES VALUES (1</w:t>
      </w:r>
      <w:r w:rsidR="0035183A">
        <w:rPr>
          <w:b/>
          <w:color w:val="5B9BD5" w:themeColor="accent5"/>
          <w:lang w:val="gl-ES"/>
        </w:rPr>
        <w:t>3</w:t>
      </w:r>
      <w:r w:rsidRPr="00692C7F">
        <w:rPr>
          <w:b/>
          <w:color w:val="5B9BD5" w:themeColor="accent5"/>
          <w:lang w:val="gl-ES"/>
        </w:rPr>
        <w:t>, 'Sensor de temperatura', 'Sensor analóxico 4-20mA', 100, 15.00, 20, 200, 1);</w:t>
      </w:r>
    </w:p>
    <w:p w14:paraId="2041156E" w14:textId="52027090" w:rsidR="00692C7F" w:rsidRDefault="00694064" w:rsidP="00692C7F">
      <w:pPr>
        <w:rPr>
          <w:b/>
          <w:color w:val="5B9BD5" w:themeColor="accent5"/>
          <w:lang w:val="gl-ES"/>
        </w:rPr>
      </w:pPr>
      <w:r w:rsidRPr="00694064">
        <w:rPr>
          <w:b/>
          <w:noProof/>
          <w:color w:val="5B9BD5" w:themeColor="accent5"/>
          <w:lang w:val="gl-ES"/>
        </w:rPr>
        <w:drawing>
          <wp:inline distT="0" distB="0" distL="0" distR="0" wp14:anchorId="25A4F8B8" wp14:editId="575EFB97">
            <wp:extent cx="5400040" cy="10515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201A" w14:textId="77777777" w:rsidR="0035183A" w:rsidRDefault="0035183A" w:rsidP="00692C7F">
      <w:pPr>
        <w:rPr>
          <w:b/>
          <w:color w:val="5B9BD5" w:themeColor="accent5"/>
          <w:lang w:val="gl-ES"/>
        </w:rPr>
      </w:pPr>
    </w:p>
    <w:p w14:paraId="3F282A98" w14:textId="54213BD2" w:rsidR="00692C7F" w:rsidRPr="00694064" w:rsidRDefault="00694064" w:rsidP="00692C7F">
      <w:pPr>
        <w:rPr>
          <w:b/>
          <w:color w:val="70AD47" w:themeColor="accent6"/>
          <w:lang w:val="gl-ES"/>
        </w:rPr>
      </w:pPr>
      <w:r>
        <w:rPr>
          <w:b/>
          <w:color w:val="70AD47" w:themeColor="accent6"/>
          <w:lang w:val="gl-ES"/>
        </w:rPr>
        <w:t>Como se mostra na tabla a inserción e permitida pola BD.</w:t>
      </w:r>
    </w:p>
    <w:p w14:paraId="525DC00C" w14:textId="77777777" w:rsidR="00692C7F" w:rsidRPr="00692C7F" w:rsidRDefault="00692C7F" w:rsidP="00692C7F">
      <w:pPr>
        <w:rPr>
          <w:b/>
          <w:color w:val="5B9BD5" w:themeColor="accent5"/>
          <w:lang w:val="gl-ES"/>
        </w:rPr>
      </w:pPr>
    </w:p>
    <w:p w14:paraId="7BDFD082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t>-- Pedido</w:t>
      </w:r>
    </w:p>
    <w:p w14:paraId="544F0A3B" w14:textId="665E8604" w:rsidR="00692C7F" w:rsidRP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PEDIDOS VALUES (</w:t>
      </w:r>
      <w:r w:rsidR="0035183A">
        <w:rPr>
          <w:b/>
          <w:color w:val="5B9BD5" w:themeColor="accent5"/>
          <w:lang w:val="gl-ES"/>
        </w:rPr>
        <w:t>5</w:t>
      </w:r>
      <w:r w:rsidRPr="00692C7F">
        <w:rPr>
          <w:b/>
          <w:color w:val="5B9BD5" w:themeColor="accent5"/>
          <w:lang w:val="gl-ES"/>
        </w:rPr>
        <w:t>, 1, '2025-05-10', 'Solicitado', '2025-05-20', NULL, 1500.00, 'F123-987');</w:t>
      </w:r>
    </w:p>
    <w:p w14:paraId="77484EC6" w14:textId="34CDCA87" w:rsidR="00692C7F" w:rsidRDefault="0035183A" w:rsidP="00692C7F">
      <w:pPr>
        <w:rPr>
          <w:b/>
          <w:lang w:val="gl-ES"/>
        </w:rPr>
      </w:pPr>
      <w:r w:rsidRPr="0035183A">
        <w:rPr>
          <w:b/>
          <w:noProof/>
          <w:lang w:val="gl-ES"/>
        </w:rPr>
        <w:drawing>
          <wp:inline distT="0" distB="0" distL="0" distR="0" wp14:anchorId="739CCC80" wp14:editId="0E38D19A">
            <wp:extent cx="5400040" cy="112776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EC1" w14:textId="05CD3E40" w:rsidR="0035183A" w:rsidRDefault="0035183A" w:rsidP="00692C7F">
      <w:pPr>
        <w:rPr>
          <w:b/>
          <w:lang w:val="gl-ES"/>
        </w:rPr>
      </w:pPr>
    </w:p>
    <w:p w14:paraId="1ADE0214" w14:textId="77777777" w:rsidR="0035183A" w:rsidRPr="00694064" w:rsidRDefault="0035183A" w:rsidP="0035183A">
      <w:pPr>
        <w:rPr>
          <w:b/>
          <w:color w:val="70AD47" w:themeColor="accent6"/>
          <w:lang w:val="gl-ES"/>
        </w:rPr>
      </w:pPr>
      <w:r>
        <w:rPr>
          <w:b/>
          <w:color w:val="70AD47" w:themeColor="accent6"/>
          <w:lang w:val="gl-ES"/>
        </w:rPr>
        <w:t>Como se mostra na tabla a inserción e permitida pola BD.</w:t>
      </w:r>
    </w:p>
    <w:p w14:paraId="2DD9E2C9" w14:textId="77777777" w:rsidR="0035183A" w:rsidRDefault="0035183A" w:rsidP="00692C7F">
      <w:pPr>
        <w:rPr>
          <w:b/>
          <w:lang w:val="gl-ES"/>
        </w:rPr>
      </w:pPr>
    </w:p>
    <w:p w14:paraId="251A8D87" w14:textId="77777777" w:rsidR="0035183A" w:rsidRPr="0035183A" w:rsidRDefault="0035183A" w:rsidP="00692C7F">
      <w:pPr>
        <w:rPr>
          <w:b/>
          <w:color w:val="70AD47" w:themeColor="accent6"/>
          <w:lang w:val="gl-ES"/>
        </w:rPr>
      </w:pPr>
    </w:p>
    <w:p w14:paraId="2C02FDDD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lastRenderedPageBreak/>
        <w:t>-- Pedido de compoñente</w:t>
      </w:r>
    </w:p>
    <w:p w14:paraId="09D1CB8C" w14:textId="298B5B77" w:rsidR="00692C7F" w:rsidRP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PEDIDOS_COMPONENTES VALUES (</w:t>
      </w:r>
      <w:r w:rsidR="0035183A">
        <w:rPr>
          <w:b/>
          <w:color w:val="5B9BD5" w:themeColor="accent5"/>
          <w:lang w:val="gl-ES"/>
        </w:rPr>
        <w:t>5</w:t>
      </w:r>
      <w:r w:rsidRPr="00692C7F">
        <w:rPr>
          <w:b/>
          <w:color w:val="5B9BD5" w:themeColor="accent5"/>
          <w:lang w:val="gl-ES"/>
        </w:rPr>
        <w:t>, 10, 100, 15.00, 'Pendiente');</w:t>
      </w:r>
    </w:p>
    <w:p w14:paraId="507A7F8B" w14:textId="26DA6FA3" w:rsidR="00692C7F" w:rsidRDefault="00692C7F" w:rsidP="00692C7F">
      <w:pPr>
        <w:rPr>
          <w:b/>
          <w:color w:val="5B9BD5" w:themeColor="accent5"/>
          <w:lang w:val="gl-ES"/>
        </w:rPr>
      </w:pPr>
    </w:p>
    <w:p w14:paraId="24F97D22" w14:textId="2486A1A2" w:rsidR="0035183A" w:rsidRDefault="0035183A" w:rsidP="00692C7F">
      <w:pPr>
        <w:rPr>
          <w:b/>
          <w:color w:val="5B9BD5" w:themeColor="accent5"/>
          <w:lang w:val="gl-ES"/>
        </w:rPr>
      </w:pPr>
      <w:r w:rsidRPr="0035183A">
        <w:rPr>
          <w:b/>
          <w:noProof/>
          <w:color w:val="5B9BD5" w:themeColor="accent5"/>
          <w:lang w:val="gl-ES"/>
        </w:rPr>
        <w:drawing>
          <wp:inline distT="0" distB="0" distL="0" distR="0" wp14:anchorId="4DCED923" wp14:editId="40E1765D">
            <wp:extent cx="5400040" cy="13912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8124" w14:textId="7FE9BB9C" w:rsidR="0035183A" w:rsidRDefault="0035183A" w:rsidP="00692C7F">
      <w:pPr>
        <w:rPr>
          <w:b/>
          <w:color w:val="5B9BD5" w:themeColor="accent5"/>
          <w:lang w:val="gl-ES"/>
        </w:rPr>
      </w:pPr>
    </w:p>
    <w:p w14:paraId="3CDBB1A9" w14:textId="77777777" w:rsidR="0035183A" w:rsidRPr="00694064" w:rsidRDefault="0035183A" w:rsidP="0035183A">
      <w:pPr>
        <w:rPr>
          <w:b/>
          <w:color w:val="70AD47" w:themeColor="accent6"/>
          <w:lang w:val="gl-ES"/>
        </w:rPr>
      </w:pPr>
      <w:r>
        <w:rPr>
          <w:b/>
          <w:color w:val="70AD47" w:themeColor="accent6"/>
          <w:lang w:val="gl-ES"/>
        </w:rPr>
        <w:t>Como se mostra na tabla a inserción e permitida pola BD.</w:t>
      </w:r>
    </w:p>
    <w:p w14:paraId="44CF5A84" w14:textId="77777777" w:rsidR="0035183A" w:rsidRPr="00692C7F" w:rsidRDefault="0035183A" w:rsidP="00692C7F">
      <w:pPr>
        <w:rPr>
          <w:b/>
          <w:color w:val="5B9BD5" w:themeColor="accent5"/>
          <w:lang w:val="gl-ES"/>
        </w:rPr>
      </w:pPr>
    </w:p>
    <w:p w14:paraId="067BCE7E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t>-- Máquina</w:t>
      </w:r>
    </w:p>
    <w:p w14:paraId="56AD66D4" w14:textId="5B9FC86B" w:rsid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MAQUINAS VALUES (</w:t>
      </w:r>
      <w:r w:rsidR="00D0373C">
        <w:rPr>
          <w:b/>
          <w:color w:val="5B9BD5" w:themeColor="accent5"/>
          <w:lang w:val="gl-ES"/>
        </w:rPr>
        <w:t>11</w:t>
      </w:r>
      <w:r w:rsidRPr="00692C7F">
        <w:rPr>
          <w:b/>
          <w:color w:val="5B9BD5" w:themeColor="accent5"/>
          <w:lang w:val="gl-ES"/>
        </w:rPr>
        <w:t xml:space="preserve">, </w:t>
      </w:r>
      <w:r w:rsidR="00D0373C">
        <w:rPr>
          <w:b/>
          <w:color w:val="5B9BD5" w:themeColor="accent5"/>
          <w:lang w:val="gl-ES"/>
        </w:rPr>
        <w:t>6</w:t>
      </w:r>
      <w:r w:rsidRPr="00692C7F">
        <w:rPr>
          <w:b/>
          <w:color w:val="5B9BD5" w:themeColor="accent5"/>
          <w:lang w:val="gl-ES"/>
        </w:rPr>
        <w:t>, 'PLC', 'Siemens S7-1500', '2025-04-01', 'Operativa');</w:t>
      </w:r>
    </w:p>
    <w:p w14:paraId="4E95C0F5" w14:textId="6218630C" w:rsidR="00D0373C" w:rsidRDefault="00D0373C" w:rsidP="00692C7F">
      <w:pPr>
        <w:rPr>
          <w:b/>
          <w:color w:val="5B9BD5" w:themeColor="accent5"/>
          <w:lang w:val="gl-ES"/>
        </w:rPr>
      </w:pPr>
    </w:p>
    <w:p w14:paraId="5C9CC0B7" w14:textId="52BF067C" w:rsidR="00D0373C" w:rsidRDefault="00D0373C" w:rsidP="00692C7F">
      <w:pPr>
        <w:rPr>
          <w:b/>
          <w:color w:val="5B9BD5" w:themeColor="accent5"/>
          <w:lang w:val="gl-ES"/>
        </w:rPr>
      </w:pPr>
      <w:r w:rsidRPr="00D0373C">
        <w:rPr>
          <w:b/>
          <w:noProof/>
          <w:color w:val="5B9BD5" w:themeColor="accent5"/>
          <w:lang w:val="gl-ES"/>
        </w:rPr>
        <w:drawing>
          <wp:inline distT="0" distB="0" distL="0" distR="0" wp14:anchorId="399D61D0" wp14:editId="7A596685">
            <wp:extent cx="5400040" cy="146621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9ACB" w14:textId="3E242AB1" w:rsidR="00D0373C" w:rsidRDefault="00D0373C" w:rsidP="00692C7F">
      <w:pPr>
        <w:rPr>
          <w:b/>
          <w:color w:val="5B9BD5" w:themeColor="accent5"/>
          <w:lang w:val="gl-ES"/>
        </w:rPr>
      </w:pPr>
    </w:p>
    <w:p w14:paraId="554EAF8D" w14:textId="601CD975" w:rsidR="00692C7F" w:rsidRDefault="00D0373C" w:rsidP="00692C7F">
      <w:pPr>
        <w:rPr>
          <w:b/>
          <w:color w:val="70AD47" w:themeColor="accent6"/>
          <w:lang w:val="gl-ES"/>
        </w:rPr>
      </w:pPr>
      <w:r>
        <w:rPr>
          <w:b/>
          <w:color w:val="70AD47" w:themeColor="accent6"/>
          <w:lang w:val="gl-ES"/>
        </w:rPr>
        <w:t>Como se mostra na tabla a inserción e permitida pola BD.</w:t>
      </w:r>
    </w:p>
    <w:p w14:paraId="4DCF3C70" w14:textId="526EA2CD" w:rsidR="00D0373C" w:rsidRDefault="00D0373C" w:rsidP="00692C7F">
      <w:pPr>
        <w:rPr>
          <w:b/>
          <w:color w:val="70AD47" w:themeColor="accent6"/>
          <w:lang w:val="gl-ES"/>
        </w:rPr>
      </w:pPr>
    </w:p>
    <w:p w14:paraId="796865F1" w14:textId="351BB5BA" w:rsidR="00BD1402" w:rsidRDefault="00BD1402" w:rsidP="00692C7F">
      <w:pPr>
        <w:rPr>
          <w:b/>
          <w:color w:val="70AD47" w:themeColor="accent6"/>
          <w:lang w:val="gl-ES"/>
        </w:rPr>
      </w:pPr>
    </w:p>
    <w:p w14:paraId="03177F0F" w14:textId="377217CD" w:rsidR="00BD1402" w:rsidRDefault="00BD1402" w:rsidP="00692C7F">
      <w:pPr>
        <w:rPr>
          <w:b/>
          <w:color w:val="70AD47" w:themeColor="accent6"/>
          <w:lang w:val="gl-ES"/>
        </w:rPr>
      </w:pPr>
    </w:p>
    <w:p w14:paraId="2F07D38A" w14:textId="5A4B2B39" w:rsidR="00BD1402" w:rsidRDefault="00BD1402" w:rsidP="00692C7F">
      <w:pPr>
        <w:rPr>
          <w:b/>
          <w:color w:val="70AD47" w:themeColor="accent6"/>
          <w:lang w:val="gl-ES"/>
        </w:rPr>
      </w:pPr>
    </w:p>
    <w:p w14:paraId="10C61E99" w14:textId="1B9094D9" w:rsidR="00BD1402" w:rsidRDefault="00BD1402" w:rsidP="00692C7F">
      <w:pPr>
        <w:rPr>
          <w:b/>
          <w:color w:val="70AD47" w:themeColor="accent6"/>
          <w:lang w:val="gl-ES"/>
        </w:rPr>
      </w:pPr>
    </w:p>
    <w:p w14:paraId="14AB0454" w14:textId="7FD1C688" w:rsidR="00BD1402" w:rsidRDefault="00BD1402" w:rsidP="00692C7F">
      <w:pPr>
        <w:rPr>
          <w:b/>
          <w:color w:val="70AD47" w:themeColor="accent6"/>
          <w:lang w:val="gl-ES"/>
        </w:rPr>
      </w:pPr>
    </w:p>
    <w:p w14:paraId="2DBA3C34" w14:textId="5CA466D6" w:rsidR="00BD1402" w:rsidRDefault="00BD1402" w:rsidP="00692C7F">
      <w:pPr>
        <w:rPr>
          <w:b/>
          <w:color w:val="70AD47" w:themeColor="accent6"/>
          <w:lang w:val="gl-ES"/>
        </w:rPr>
      </w:pPr>
    </w:p>
    <w:p w14:paraId="2A0A18AE" w14:textId="4750E5B4" w:rsidR="00BD1402" w:rsidRDefault="00BD1402" w:rsidP="00692C7F">
      <w:pPr>
        <w:rPr>
          <w:b/>
          <w:color w:val="70AD47" w:themeColor="accent6"/>
          <w:lang w:val="gl-ES"/>
        </w:rPr>
      </w:pPr>
    </w:p>
    <w:p w14:paraId="05890B5A" w14:textId="77777777" w:rsidR="006E1A0C" w:rsidRPr="00D0373C" w:rsidRDefault="006E1A0C" w:rsidP="00692C7F">
      <w:pPr>
        <w:rPr>
          <w:b/>
          <w:color w:val="70AD47" w:themeColor="accent6"/>
          <w:lang w:val="gl-ES"/>
        </w:rPr>
      </w:pPr>
    </w:p>
    <w:p w14:paraId="46B19A93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lastRenderedPageBreak/>
        <w:t>-- Compoñente instalado na máquina</w:t>
      </w:r>
    </w:p>
    <w:p w14:paraId="2683D7E4" w14:textId="7FAAB379" w:rsid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COMPONENTES_MAQUINA VALUES (1</w:t>
      </w:r>
      <w:r w:rsidR="000526F1">
        <w:rPr>
          <w:b/>
          <w:color w:val="5B9BD5" w:themeColor="accent5"/>
          <w:lang w:val="gl-ES"/>
        </w:rPr>
        <w:t>3</w:t>
      </w:r>
      <w:r w:rsidRPr="00692C7F">
        <w:rPr>
          <w:b/>
          <w:color w:val="5B9BD5" w:themeColor="accent5"/>
          <w:lang w:val="gl-ES"/>
        </w:rPr>
        <w:t xml:space="preserve">, </w:t>
      </w:r>
      <w:r w:rsidR="000526F1">
        <w:rPr>
          <w:b/>
          <w:color w:val="5B9BD5" w:themeColor="accent5"/>
          <w:lang w:val="gl-ES"/>
        </w:rPr>
        <w:t>11</w:t>
      </w:r>
      <w:r w:rsidRPr="00692C7F">
        <w:rPr>
          <w:b/>
          <w:color w:val="5B9BD5" w:themeColor="accent5"/>
          <w:lang w:val="gl-ES"/>
        </w:rPr>
        <w:t>, 2, '2025-04-02');</w:t>
      </w:r>
    </w:p>
    <w:p w14:paraId="36BF1989" w14:textId="5C435E1B" w:rsidR="00D0373C" w:rsidRDefault="00D0373C" w:rsidP="00692C7F">
      <w:pPr>
        <w:rPr>
          <w:b/>
          <w:color w:val="5B9BD5" w:themeColor="accent5"/>
          <w:lang w:val="gl-ES"/>
        </w:rPr>
      </w:pPr>
    </w:p>
    <w:p w14:paraId="1F7E1AA3" w14:textId="7DE087A8" w:rsidR="00D0373C" w:rsidRDefault="00BD1402" w:rsidP="00692C7F">
      <w:pPr>
        <w:rPr>
          <w:b/>
          <w:color w:val="5B9BD5" w:themeColor="accent5"/>
          <w:lang w:val="gl-ES"/>
        </w:rPr>
      </w:pPr>
      <w:r w:rsidRPr="00BD1402">
        <w:rPr>
          <w:b/>
          <w:noProof/>
          <w:color w:val="5B9BD5" w:themeColor="accent5"/>
          <w:lang w:val="gl-ES"/>
        </w:rPr>
        <w:drawing>
          <wp:inline distT="0" distB="0" distL="0" distR="0" wp14:anchorId="49553E03" wp14:editId="193647D6">
            <wp:extent cx="5400040" cy="141224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267A" w14:textId="71EDE644" w:rsidR="00BD1402" w:rsidRDefault="00BD1402" w:rsidP="00692C7F">
      <w:pPr>
        <w:rPr>
          <w:b/>
          <w:color w:val="5B9BD5" w:themeColor="accent5"/>
          <w:lang w:val="gl-ES"/>
        </w:rPr>
      </w:pPr>
    </w:p>
    <w:p w14:paraId="133CC8A7" w14:textId="77777777" w:rsidR="00BD1402" w:rsidRDefault="00BD1402" w:rsidP="00BD1402">
      <w:pPr>
        <w:rPr>
          <w:b/>
          <w:color w:val="70AD47" w:themeColor="accent6"/>
          <w:lang w:val="gl-ES"/>
        </w:rPr>
      </w:pPr>
      <w:r>
        <w:rPr>
          <w:b/>
          <w:color w:val="70AD47" w:themeColor="accent6"/>
          <w:lang w:val="gl-ES"/>
        </w:rPr>
        <w:t>Como se mostra na tabla a inserción e permitida pola BD.</w:t>
      </w:r>
    </w:p>
    <w:p w14:paraId="2AFDFB2E" w14:textId="77777777" w:rsidR="00692C7F" w:rsidRPr="00692C7F" w:rsidRDefault="00692C7F" w:rsidP="00692C7F">
      <w:pPr>
        <w:rPr>
          <w:b/>
          <w:lang w:val="gl-ES"/>
        </w:rPr>
      </w:pPr>
    </w:p>
    <w:p w14:paraId="6C99D3C6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t>-- Máquina 999 non existe</w:t>
      </w:r>
    </w:p>
    <w:p w14:paraId="645E3861" w14:textId="4A3459A5" w:rsidR="00692C7F" w:rsidRP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COMPONENTES_MAQUINA VALUES (1</w:t>
      </w:r>
      <w:r w:rsidR="000526F1">
        <w:rPr>
          <w:b/>
          <w:color w:val="5B9BD5" w:themeColor="accent5"/>
          <w:lang w:val="gl-ES"/>
        </w:rPr>
        <w:t>4</w:t>
      </w:r>
      <w:r w:rsidRPr="00692C7F">
        <w:rPr>
          <w:b/>
          <w:color w:val="5B9BD5" w:themeColor="accent5"/>
          <w:lang w:val="gl-ES"/>
        </w:rPr>
        <w:t>, 999, 2, '2025-04-02');</w:t>
      </w:r>
    </w:p>
    <w:p w14:paraId="0DA5DF59" w14:textId="4A01F40A" w:rsid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t>-- Resultado: ERRO por FK</w:t>
      </w:r>
    </w:p>
    <w:p w14:paraId="47FC10A7" w14:textId="2C17BB86" w:rsidR="00A83ACF" w:rsidRDefault="00A83ACF" w:rsidP="00692C7F">
      <w:pPr>
        <w:rPr>
          <w:b/>
          <w:lang w:val="gl-ES"/>
        </w:rPr>
      </w:pPr>
    </w:p>
    <w:p w14:paraId="2581C9E4" w14:textId="64C79610" w:rsidR="00A83ACF" w:rsidRDefault="00A83ACF" w:rsidP="00692C7F">
      <w:pPr>
        <w:rPr>
          <w:b/>
          <w:lang w:val="gl-ES"/>
        </w:rPr>
      </w:pPr>
      <w:r w:rsidRPr="00A83ACF">
        <w:rPr>
          <w:b/>
          <w:noProof/>
          <w:lang w:val="gl-ES"/>
        </w:rPr>
        <w:drawing>
          <wp:inline distT="0" distB="0" distL="0" distR="0" wp14:anchorId="34EB80D3" wp14:editId="5CC0A004">
            <wp:extent cx="5400040" cy="795020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D122" w14:textId="590C10FA" w:rsidR="00A83ACF" w:rsidRDefault="00A83ACF" w:rsidP="00692C7F">
      <w:pPr>
        <w:rPr>
          <w:b/>
          <w:lang w:val="gl-ES"/>
        </w:rPr>
      </w:pPr>
    </w:p>
    <w:p w14:paraId="3EF42049" w14:textId="12958AE9" w:rsidR="00A83ACF" w:rsidRPr="00A83ACF" w:rsidRDefault="00A83ACF" w:rsidP="00692C7F">
      <w:pPr>
        <w:rPr>
          <w:b/>
          <w:color w:val="FF0000"/>
          <w:lang w:val="gl-ES"/>
        </w:rPr>
      </w:pPr>
      <w:r>
        <w:rPr>
          <w:b/>
          <w:color w:val="FF0000"/>
          <w:lang w:val="gl-ES"/>
        </w:rPr>
        <w:t>Como o id da maquina non corresponde a ningunha maquina non e posible a inserrción.</w:t>
      </w:r>
    </w:p>
    <w:p w14:paraId="2F760158" w14:textId="45878E84" w:rsidR="00692C7F" w:rsidRDefault="00692C7F" w:rsidP="00692C7F">
      <w:pPr>
        <w:rPr>
          <w:b/>
          <w:color w:val="000000" w:themeColor="text1"/>
          <w:lang w:val="gl-ES"/>
        </w:rPr>
      </w:pPr>
    </w:p>
    <w:p w14:paraId="7C734859" w14:textId="16D29052" w:rsidR="000526F1" w:rsidRPr="000526F1" w:rsidRDefault="000526F1" w:rsidP="00692C7F">
      <w:pPr>
        <w:rPr>
          <w:b/>
          <w:color w:val="000000" w:themeColor="text1"/>
          <w:lang w:val="gl-ES"/>
        </w:rPr>
      </w:pPr>
      <w:r>
        <w:rPr>
          <w:b/>
          <w:color w:val="000000" w:themeColor="text1"/>
          <w:lang w:val="gl-ES"/>
        </w:rPr>
        <w:t>--Mantenimiento  a la maquina añadida</w:t>
      </w:r>
    </w:p>
    <w:p w14:paraId="5D1E66A8" w14:textId="74019B70" w:rsidR="00692C7F" w:rsidRP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MANTENIMIENTOS VALUES (</w:t>
      </w:r>
      <w:r w:rsidR="000526F1">
        <w:rPr>
          <w:b/>
          <w:color w:val="5B9BD5" w:themeColor="accent5"/>
          <w:lang w:val="gl-ES"/>
        </w:rPr>
        <w:t>5</w:t>
      </w:r>
      <w:r w:rsidRPr="00692C7F">
        <w:rPr>
          <w:b/>
          <w:color w:val="5B9BD5" w:themeColor="accent5"/>
          <w:lang w:val="gl-ES"/>
        </w:rPr>
        <w:t xml:space="preserve">, </w:t>
      </w:r>
      <w:r w:rsidR="000526F1">
        <w:rPr>
          <w:b/>
          <w:color w:val="5B9BD5" w:themeColor="accent5"/>
          <w:lang w:val="gl-ES"/>
        </w:rPr>
        <w:t>11</w:t>
      </w:r>
      <w:r w:rsidRPr="00692C7F">
        <w:rPr>
          <w:b/>
          <w:color w:val="5B9BD5" w:themeColor="accent5"/>
          <w:lang w:val="gl-ES"/>
        </w:rPr>
        <w:t>, 300, '2025-05-15', 'Preventivo', 'Revisión anual', 'Completado');</w:t>
      </w:r>
    </w:p>
    <w:p w14:paraId="72552521" w14:textId="35E95A6F" w:rsidR="00692C7F" w:rsidRDefault="00692C7F" w:rsidP="00692C7F">
      <w:pPr>
        <w:rPr>
          <w:b/>
          <w:color w:val="5B9BD5" w:themeColor="accent5"/>
          <w:lang w:val="gl-ES"/>
        </w:rPr>
      </w:pPr>
    </w:p>
    <w:p w14:paraId="543F1955" w14:textId="26F75AD4" w:rsidR="000526F1" w:rsidRDefault="000526F1" w:rsidP="00692C7F">
      <w:pPr>
        <w:rPr>
          <w:b/>
          <w:color w:val="5B9BD5" w:themeColor="accent5"/>
          <w:lang w:val="gl-ES"/>
        </w:rPr>
      </w:pPr>
      <w:r w:rsidRPr="000526F1">
        <w:rPr>
          <w:b/>
          <w:noProof/>
          <w:color w:val="5B9BD5" w:themeColor="accent5"/>
          <w:lang w:val="gl-ES"/>
        </w:rPr>
        <w:drawing>
          <wp:inline distT="0" distB="0" distL="0" distR="0" wp14:anchorId="6672B10A" wp14:editId="4F836138">
            <wp:extent cx="5400040" cy="11315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59B2" w14:textId="145BE400" w:rsidR="000526F1" w:rsidRDefault="000526F1" w:rsidP="000526F1">
      <w:pPr>
        <w:rPr>
          <w:b/>
          <w:color w:val="70AD47" w:themeColor="accent6"/>
          <w:lang w:val="gl-ES"/>
        </w:rPr>
      </w:pPr>
      <w:r>
        <w:rPr>
          <w:b/>
          <w:color w:val="70AD47" w:themeColor="accent6"/>
          <w:lang w:val="gl-ES"/>
        </w:rPr>
        <w:t>Como se mostra na tabla a inserción e permitida pola BD a maquina introducida anteriormente.</w:t>
      </w:r>
    </w:p>
    <w:p w14:paraId="7A6443F7" w14:textId="77777777" w:rsidR="000526F1" w:rsidRPr="000526F1" w:rsidRDefault="000526F1" w:rsidP="00692C7F">
      <w:pPr>
        <w:rPr>
          <w:b/>
          <w:color w:val="70AD47" w:themeColor="accent6"/>
          <w:lang w:val="gl-ES"/>
        </w:rPr>
      </w:pPr>
    </w:p>
    <w:p w14:paraId="477E449F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t>-- Curso</w:t>
      </w:r>
    </w:p>
    <w:p w14:paraId="521B5550" w14:textId="62D1F438" w:rsid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FORMACIONES VALUES (</w:t>
      </w:r>
      <w:r w:rsidR="000526F1">
        <w:rPr>
          <w:b/>
          <w:color w:val="5B9BD5" w:themeColor="accent5"/>
          <w:lang w:val="gl-ES"/>
        </w:rPr>
        <w:t>3</w:t>
      </w:r>
      <w:r w:rsidRPr="00692C7F">
        <w:rPr>
          <w:b/>
          <w:color w:val="5B9BD5" w:themeColor="accent5"/>
          <w:lang w:val="gl-ES"/>
        </w:rPr>
        <w:t>, 'Curso PLC avanzado', '2025-01-15', '2025-02-15', 'Xosé López', 'Presencial');</w:t>
      </w:r>
    </w:p>
    <w:p w14:paraId="42BC4E7D" w14:textId="4D1BF6A3" w:rsidR="000526F1" w:rsidRDefault="000526F1" w:rsidP="00692C7F">
      <w:pPr>
        <w:rPr>
          <w:b/>
          <w:color w:val="5B9BD5" w:themeColor="accent5"/>
          <w:lang w:val="gl-ES"/>
        </w:rPr>
      </w:pPr>
    </w:p>
    <w:p w14:paraId="44D1B444" w14:textId="52B41AFF" w:rsidR="000526F1" w:rsidRDefault="000526F1" w:rsidP="00692C7F">
      <w:pPr>
        <w:rPr>
          <w:b/>
          <w:color w:val="5B9BD5" w:themeColor="accent5"/>
          <w:lang w:val="gl-ES"/>
        </w:rPr>
      </w:pPr>
      <w:r w:rsidRPr="000526F1">
        <w:rPr>
          <w:b/>
          <w:noProof/>
          <w:color w:val="5B9BD5" w:themeColor="accent5"/>
          <w:lang w:val="gl-ES"/>
        </w:rPr>
        <w:drawing>
          <wp:inline distT="0" distB="0" distL="0" distR="0" wp14:anchorId="7333C96F" wp14:editId="474108A1">
            <wp:extent cx="5400040" cy="13906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9428" w14:textId="39007562" w:rsidR="000526F1" w:rsidRDefault="000526F1" w:rsidP="00692C7F">
      <w:pPr>
        <w:rPr>
          <w:b/>
          <w:color w:val="5B9BD5" w:themeColor="accent5"/>
          <w:lang w:val="gl-ES"/>
        </w:rPr>
      </w:pPr>
    </w:p>
    <w:p w14:paraId="61A405DE" w14:textId="2367DBE9" w:rsidR="000526F1" w:rsidRPr="000526F1" w:rsidRDefault="000526F1" w:rsidP="00692C7F">
      <w:pPr>
        <w:rPr>
          <w:b/>
          <w:color w:val="70AD47" w:themeColor="accent6"/>
          <w:lang w:val="gl-ES"/>
        </w:rPr>
      </w:pPr>
      <w:r>
        <w:rPr>
          <w:b/>
          <w:color w:val="70AD47" w:themeColor="accent6"/>
          <w:lang w:val="gl-ES"/>
        </w:rPr>
        <w:t>Insercción de novo curso permitido</w:t>
      </w:r>
    </w:p>
    <w:p w14:paraId="7DA4B7D3" w14:textId="77777777" w:rsidR="00692C7F" w:rsidRPr="00692C7F" w:rsidRDefault="00692C7F" w:rsidP="00692C7F">
      <w:pPr>
        <w:rPr>
          <w:b/>
          <w:color w:val="5B9BD5" w:themeColor="accent5"/>
          <w:lang w:val="gl-ES"/>
        </w:rPr>
      </w:pPr>
    </w:p>
    <w:p w14:paraId="332D0AB8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t>-- Asistencia do empregado</w:t>
      </w:r>
    </w:p>
    <w:p w14:paraId="6201126D" w14:textId="1DBF5415" w:rsidR="00692C7F" w:rsidRP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EMPLEADOS_FORMACION VALUES (</w:t>
      </w:r>
      <w:r w:rsidR="003F2A27">
        <w:rPr>
          <w:b/>
          <w:color w:val="5B9BD5" w:themeColor="accent5"/>
          <w:lang w:val="gl-ES"/>
        </w:rPr>
        <w:t>1</w:t>
      </w:r>
      <w:r w:rsidRPr="00692C7F">
        <w:rPr>
          <w:b/>
          <w:color w:val="5B9BD5" w:themeColor="accent5"/>
          <w:lang w:val="gl-ES"/>
        </w:rPr>
        <w:t>, 1, '2025-02-16', 'Aprobado');</w:t>
      </w:r>
    </w:p>
    <w:p w14:paraId="5E2CDAC7" w14:textId="77777777" w:rsidR="00692C7F" w:rsidRPr="00692C7F" w:rsidRDefault="00692C7F" w:rsidP="00692C7F">
      <w:pPr>
        <w:rPr>
          <w:b/>
          <w:color w:val="5B9BD5" w:themeColor="accent5"/>
          <w:lang w:val="gl-ES"/>
        </w:rPr>
      </w:pPr>
    </w:p>
    <w:p w14:paraId="79D1F5CE" w14:textId="189F72EB" w:rsidR="00692C7F" w:rsidRP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 xml:space="preserve">INSERT INTO CERTIFICACIONES VALUES (1, </w:t>
      </w:r>
      <w:r w:rsidR="003F2A27">
        <w:rPr>
          <w:b/>
          <w:color w:val="5B9BD5" w:themeColor="accent5"/>
          <w:lang w:val="gl-ES"/>
        </w:rPr>
        <w:t>1</w:t>
      </w:r>
      <w:r w:rsidRPr="00692C7F">
        <w:rPr>
          <w:b/>
          <w:color w:val="5B9BD5" w:themeColor="accent5"/>
          <w:lang w:val="gl-ES"/>
        </w:rPr>
        <w:t>, 'Certificación Siemens TIA', '2025-03-01', '2028-03-01', 'Siemens', 'Vixente');</w:t>
      </w:r>
    </w:p>
    <w:p w14:paraId="06CFE729" w14:textId="47021842" w:rsidR="00692C7F" w:rsidRDefault="00692C7F" w:rsidP="00692C7F">
      <w:pPr>
        <w:rPr>
          <w:b/>
          <w:color w:val="5B9BD5" w:themeColor="accent5"/>
          <w:lang w:val="gl-ES"/>
        </w:rPr>
      </w:pPr>
    </w:p>
    <w:p w14:paraId="36696449" w14:textId="4681A54D" w:rsidR="003F2A27" w:rsidRDefault="003F2A27" w:rsidP="00692C7F">
      <w:pPr>
        <w:rPr>
          <w:b/>
          <w:color w:val="5B9BD5" w:themeColor="accent5"/>
          <w:lang w:val="gl-ES"/>
        </w:rPr>
      </w:pPr>
      <w:r w:rsidRPr="003F2A27">
        <w:rPr>
          <w:b/>
          <w:noProof/>
          <w:color w:val="5B9BD5" w:themeColor="accent5"/>
          <w:lang w:val="gl-ES"/>
        </w:rPr>
        <w:drawing>
          <wp:inline distT="0" distB="0" distL="0" distR="0" wp14:anchorId="0C68CC3A" wp14:editId="7EC429B9">
            <wp:extent cx="5400040" cy="1293495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67FE" w14:textId="0FFC6EC2" w:rsidR="003F2A27" w:rsidRDefault="003F2A27" w:rsidP="00692C7F">
      <w:pPr>
        <w:rPr>
          <w:b/>
          <w:color w:val="5B9BD5" w:themeColor="accent5"/>
          <w:lang w:val="gl-ES"/>
        </w:rPr>
      </w:pPr>
    </w:p>
    <w:p w14:paraId="6231C205" w14:textId="0A52DC30" w:rsidR="003F2A27" w:rsidRPr="003F2A27" w:rsidRDefault="003F2A27" w:rsidP="00692C7F">
      <w:pPr>
        <w:rPr>
          <w:b/>
          <w:color w:val="70AD47" w:themeColor="accent6"/>
          <w:lang w:val="gl-ES"/>
        </w:rPr>
      </w:pPr>
      <w:r>
        <w:rPr>
          <w:b/>
          <w:color w:val="70AD47" w:themeColor="accent6"/>
          <w:lang w:val="gl-ES"/>
        </w:rPr>
        <w:t>Inserccións permitidas pola base de datos.</w:t>
      </w:r>
    </w:p>
    <w:p w14:paraId="7A6D905F" w14:textId="77777777" w:rsidR="00692C7F" w:rsidRPr="00692C7F" w:rsidRDefault="00692C7F" w:rsidP="00692C7F">
      <w:pPr>
        <w:rPr>
          <w:b/>
          <w:color w:val="5B9BD5" w:themeColor="accent5"/>
          <w:lang w:val="gl-ES"/>
        </w:rPr>
      </w:pPr>
    </w:p>
    <w:p w14:paraId="70E3C52A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t>-- Repetimos a mesma entrada en EMPLEADOS_FORMACION</w:t>
      </w:r>
    </w:p>
    <w:p w14:paraId="6D0FE214" w14:textId="568D32D4" w:rsid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EMPLEADOS_FORMACION VALUES (</w:t>
      </w:r>
      <w:r w:rsidR="003F2A27">
        <w:rPr>
          <w:b/>
          <w:color w:val="5B9BD5" w:themeColor="accent5"/>
          <w:lang w:val="gl-ES"/>
        </w:rPr>
        <w:t>1</w:t>
      </w:r>
      <w:r w:rsidRPr="00692C7F">
        <w:rPr>
          <w:b/>
          <w:color w:val="5B9BD5" w:themeColor="accent5"/>
          <w:lang w:val="gl-ES"/>
        </w:rPr>
        <w:t>, 1, '2025-02-16', 'Aprobado');</w:t>
      </w:r>
    </w:p>
    <w:p w14:paraId="01E3C077" w14:textId="4F47B9FC" w:rsidR="003F2A27" w:rsidRDefault="003F2A27" w:rsidP="00692C7F">
      <w:pPr>
        <w:rPr>
          <w:b/>
          <w:color w:val="5B9BD5" w:themeColor="accent5"/>
          <w:lang w:val="gl-ES"/>
        </w:rPr>
      </w:pPr>
    </w:p>
    <w:p w14:paraId="0DB6D3BD" w14:textId="277BC50C" w:rsidR="003F2A27" w:rsidRDefault="003F2A27" w:rsidP="00692C7F">
      <w:pPr>
        <w:rPr>
          <w:b/>
          <w:color w:val="5B9BD5" w:themeColor="accent5"/>
          <w:lang w:val="gl-ES"/>
        </w:rPr>
      </w:pPr>
      <w:r w:rsidRPr="003F2A27">
        <w:rPr>
          <w:b/>
          <w:noProof/>
          <w:color w:val="5B9BD5" w:themeColor="accent5"/>
          <w:lang w:val="gl-ES"/>
        </w:rPr>
        <w:drawing>
          <wp:inline distT="0" distB="0" distL="0" distR="0" wp14:anchorId="52433792" wp14:editId="3D73D8EC">
            <wp:extent cx="5400040" cy="105092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9C12" w14:textId="77777777" w:rsidR="003F2A27" w:rsidRPr="00692C7F" w:rsidRDefault="003F2A27" w:rsidP="00692C7F">
      <w:pPr>
        <w:rPr>
          <w:b/>
          <w:color w:val="5B9BD5" w:themeColor="accent5"/>
          <w:lang w:val="gl-ES"/>
        </w:rPr>
      </w:pPr>
    </w:p>
    <w:p w14:paraId="156102FE" w14:textId="1286C055" w:rsidR="00692C7F" w:rsidRPr="003F2A27" w:rsidRDefault="00692C7F" w:rsidP="00692C7F">
      <w:pPr>
        <w:rPr>
          <w:b/>
          <w:color w:val="FF0000"/>
          <w:lang w:val="gl-ES"/>
        </w:rPr>
      </w:pPr>
      <w:r w:rsidRPr="003F2A27">
        <w:rPr>
          <w:b/>
          <w:color w:val="FF0000"/>
          <w:lang w:val="gl-ES"/>
        </w:rPr>
        <w:t>ERRO por PK duplicada (ID_Empleado + ID_Formacion)</w:t>
      </w:r>
    </w:p>
    <w:p w14:paraId="45BC8923" w14:textId="77777777" w:rsidR="00692C7F" w:rsidRPr="00692C7F" w:rsidRDefault="00692C7F" w:rsidP="00692C7F">
      <w:pPr>
        <w:rPr>
          <w:b/>
          <w:lang w:val="gl-ES"/>
        </w:rPr>
      </w:pPr>
    </w:p>
    <w:p w14:paraId="6CE5ECC3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t>-- Carlos ten mantementos asignados</w:t>
      </w:r>
    </w:p>
    <w:p w14:paraId="4BB8E801" w14:textId="46C5D93A" w:rsidR="00692C7F" w:rsidRP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 xml:space="preserve">DELETE FROM EMPLEADOS WHERE ID_Empleado = </w:t>
      </w:r>
      <w:r w:rsidR="00915630">
        <w:rPr>
          <w:b/>
          <w:color w:val="5B9BD5" w:themeColor="accent5"/>
          <w:lang w:val="gl-ES"/>
        </w:rPr>
        <w:t>1</w:t>
      </w:r>
      <w:r w:rsidRPr="00692C7F">
        <w:rPr>
          <w:b/>
          <w:color w:val="5B9BD5" w:themeColor="accent5"/>
          <w:lang w:val="gl-ES"/>
        </w:rPr>
        <w:t>;</w:t>
      </w:r>
    </w:p>
    <w:p w14:paraId="0FA94F40" w14:textId="3F9CE46E" w:rsid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-- Esperado: En MANTENIMIENTOS, o campo ID_Empleado_Responsable pasa a NULL</w:t>
      </w:r>
    </w:p>
    <w:p w14:paraId="00F432F2" w14:textId="77777777" w:rsidR="00B10A39" w:rsidRPr="00692C7F" w:rsidRDefault="00B10A39" w:rsidP="00692C7F">
      <w:pPr>
        <w:rPr>
          <w:b/>
          <w:color w:val="5B9BD5" w:themeColor="accent5"/>
          <w:lang w:val="gl-ES"/>
        </w:rPr>
      </w:pPr>
    </w:p>
    <w:p w14:paraId="6D51F867" w14:textId="33531F5E" w:rsidR="00692C7F" w:rsidRDefault="00B10A39" w:rsidP="00692C7F">
      <w:pPr>
        <w:rPr>
          <w:b/>
          <w:color w:val="5B9BD5" w:themeColor="accent5"/>
          <w:lang w:val="gl-ES"/>
        </w:rPr>
      </w:pPr>
      <w:r w:rsidRPr="00B10A39">
        <w:rPr>
          <w:b/>
          <w:noProof/>
          <w:color w:val="5B9BD5" w:themeColor="accent5"/>
          <w:lang w:val="gl-ES"/>
        </w:rPr>
        <w:drawing>
          <wp:inline distT="0" distB="0" distL="0" distR="0" wp14:anchorId="7339E19E" wp14:editId="558DE527">
            <wp:extent cx="5400040" cy="1332865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2E7F" w14:textId="3DEF78D8" w:rsidR="00B10A39" w:rsidRDefault="00B10A39" w:rsidP="00692C7F">
      <w:pPr>
        <w:rPr>
          <w:b/>
          <w:color w:val="5B9BD5" w:themeColor="accent5"/>
          <w:lang w:val="gl-ES"/>
        </w:rPr>
      </w:pPr>
    </w:p>
    <w:p w14:paraId="26FBC93B" w14:textId="7585177D" w:rsidR="00B10A39" w:rsidRDefault="00B10A39" w:rsidP="00692C7F">
      <w:pPr>
        <w:rPr>
          <w:b/>
          <w:color w:val="5B9BD5" w:themeColor="accent5"/>
          <w:lang w:val="gl-ES"/>
        </w:rPr>
      </w:pPr>
      <w:r w:rsidRPr="00B10A39">
        <w:rPr>
          <w:b/>
          <w:noProof/>
          <w:color w:val="5B9BD5" w:themeColor="accent5"/>
          <w:lang w:val="gl-ES"/>
        </w:rPr>
        <w:drawing>
          <wp:inline distT="0" distB="0" distL="0" distR="0" wp14:anchorId="18B4F032" wp14:editId="657285D5">
            <wp:extent cx="5400040" cy="1097915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11D2" w14:textId="4EC000A9" w:rsidR="00B10A39" w:rsidRDefault="00B10A39" w:rsidP="00692C7F">
      <w:pPr>
        <w:rPr>
          <w:b/>
          <w:color w:val="000000" w:themeColor="text1"/>
          <w:lang w:val="gl-ES"/>
        </w:rPr>
      </w:pPr>
      <w:r>
        <w:rPr>
          <w:b/>
          <w:color w:val="000000" w:themeColor="text1"/>
          <w:lang w:val="gl-ES"/>
        </w:rPr>
        <w:t>O empleado con id 2 tiña asociado 2 mantementos;</w:t>
      </w:r>
    </w:p>
    <w:p w14:paraId="36E62F42" w14:textId="77777777" w:rsidR="00B10A39" w:rsidRPr="00B10A39" w:rsidRDefault="00B10A39" w:rsidP="00692C7F">
      <w:pPr>
        <w:rPr>
          <w:b/>
          <w:color w:val="000000" w:themeColor="text1"/>
          <w:lang w:val="gl-ES"/>
        </w:rPr>
      </w:pPr>
    </w:p>
    <w:p w14:paraId="7CB3836C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t>-- Inserción de incidencia:</w:t>
      </w:r>
    </w:p>
    <w:p w14:paraId="0DC5B7C1" w14:textId="1AACC9D5" w:rsid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INCIDENCIAS VALUES (</w:t>
      </w:r>
      <w:r w:rsidR="00915630">
        <w:rPr>
          <w:b/>
          <w:color w:val="5B9BD5" w:themeColor="accent5"/>
          <w:lang w:val="gl-ES"/>
        </w:rPr>
        <w:t>5</w:t>
      </w:r>
      <w:r w:rsidRPr="00692C7F">
        <w:rPr>
          <w:b/>
          <w:color w:val="5B9BD5" w:themeColor="accent5"/>
          <w:lang w:val="gl-ES"/>
        </w:rPr>
        <w:t xml:space="preserve">, </w:t>
      </w:r>
      <w:r w:rsidR="00915630">
        <w:rPr>
          <w:b/>
          <w:color w:val="5B9BD5" w:themeColor="accent5"/>
          <w:lang w:val="gl-ES"/>
        </w:rPr>
        <w:t>4</w:t>
      </w:r>
      <w:r w:rsidRPr="00692C7F">
        <w:rPr>
          <w:b/>
          <w:color w:val="5B9BD5" w:themeColor="accent5"/>
          <w:lang w:val="gl-ES"/>
        </w:rPr>
        <w:t>, 5, '2025-05-20', 'Avería na comunicación Modbus', 'Aberta', 'Alta');</w:t>
      </w:r>
    </w:p>
    <w:p w14:paraId="2F13B36B" w14:textId="21D6EDC2" w:rsidR="00915630" w:rsidRDefault="00915630" w:rsidP="00692C7F">
      <w:pPr>
        <w:rPr>
          <w:b/>
          <w:color w:val="5B9BD5" w:themeColor="accent5"/>
          <w:lang w:val="gl-ES"/>
        </w:rPr>
      </w:pPr>
    </w:p>
    <w:p w14:paraId="4D6BF5CE" w14:textId="623D7B1A" w:rsidR="00915630" w:rsidRPr="00692C7F" w:rsidRDefault="00915630" w:rsidP="00692C7F">
      <w:pPr>
        <w:rPr>
          <w:b/>
          <w:color w:val="5B9BD5" w:themeColor="accent5"/>
          <w:lang w:val="gl-ES"/>
        </w:rPr>
      </w:pPr>
      <w:r w:rsidRPr="00915630">
        <w:rPr>
          <w:b/>
          <w:noProof/>
          <w:color w:val="5B9BD5" w:themeColor="accent5"/>
          <w:lang w:val="gl-ES"/>
        </w:rPr>
        <w:drawing>
          <wp:inline distT="0" distB="0" distL="0" distR="0" wp14:anchorId="6BA88CED" wp14:editId="1414371C">
            <wp:extent cx="5400040" cy="1483995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21C7" w14:textId="1A64B32E" w:rsidR="00692C7F" w:rsidRDefault="00692C7F" w:rsidP="00692C7F">
      <w:pPr>
        <w:rPr>
          <w:b/>
          <w:color w:val="5B9BD5" w:themeColor="accent5"/>
          <w:lang w:val="gl-ES"/>
        </w:rPr>
      </w:pPr>
    </w:p>
    <w:p w14:paraId="59C53DC6" w14:textId="77777777" w:rsidR="00915630" w:rsidRPr="003F2A27" w:rsidRDefault="00915630" w:rsidP="00915630">
      <w:pPr>
        <w:rPr>
          <w:b/>
          <w:color w:val="70AD47" w:themeColor="accent6"/>
          <w:lang w:val="gl-ES"/>
        </w:rPr>
      </w:pPr>
      <w:r>
        <w:rPr>
          <w:b/>
          <w:color w:val="70AD47" w:themeColor="accent6"/>
          <w:lang w:val="gl-ES"/>
        </w:rPr>
        <w:t>Inserccións permitidas pola base de datos.</w:t>
      </w:r>
    </w:p>
    <w:p w14:paraId="243AA5DB" w14:textId="28C7B97F" w:rsidR="00915630" w:rsidRDefault="00915630" w:rsidP="00692C7F">
      <w:pPr>
        <w:rPr>
          <w:b/>
          <w:color w:val="5B9BD5" w:themeColor="accent5"/>
          <w:lang w:val="gl-ES"/>
        </w:rPr>
      </w:pPr>
    </w:p>
    <w:p w14:paraId="4EB89624" w14:textId="77777777" w:rsidR="00915630" w:rsidRPr="00692C7F" w:rsidRDefault="00915630" w:rsidP="00692C7F">
      <w:pPr>
        <w:rPr>
          <w:b/>
          <w:color w:val="5B9BD5" w:themeColor="accent5"/>
          <w:lang w:val="gl-ES"/>
        </w:rPr>
      </w:pPr>
    </w:p>
    <w:p w14:paraId="7947D81C" w14:textId="77777777" w:rsidR="00692C7F" w:rsidRPr="00692C7F" w:rsidRDefault="00692C7F" w:rsidP="00692C7F">
      <w:pPr>
        <w:rPr>
          <w:b/>
          <w:lang w:val="gl-ES"/>
        </w:rPr>
      </w:pPr>
      <w:r w:rsidRPr="00692C7F">
        <w:rPr>
          <w:b/>
          <w:lang w:val="gl-ES"/>
        </w:rPr>
        <w:lastRenderedPageBreak/>
        <w:t>-- Cliente 999 non existe</w:t>
      </w:r>
    </w:p>
    <w:p w14:paraId="543A9E16" w14:textId="27F37BA3" w:rsidR="00692C7F" w:rsidRDefault="00692C7F" w:rsidP="00692C7F">
      <w:pPr>
        <w:rPr>
          <w:b/>
          <w:color w:val="5B9BD5" w:themeColor="accent5"/>
          <w:lang w:val="gl-ES"/>
        </w:rPr>
      </w:pPr>
      <w:r w:rsidRPr="00692C7F">
        <w:rPr>
          <w:b/>
          <w:color w:val="5B9BD5" w:themeColor="accent5"/>
          <w:lang w:val="gl-ES"/>
        </w:rPr>
        <w:t>INSERT INTO INCIDENCIAS VALUES (2, 999, 50, '2025-05-21', 'Proba con erro', 'Aberta', 'Media');</w:t>
      </w:r>
    </w:p>
    <w:p w14:paraId="42DAE951" w14:textId="798BB766" w:rsidR="008368C0" w:rsidRDefault="008368C0" w:rsidP="00692C7F">
      <w:pPr>
        <w:rPr>
          <w:b/>
          <w:color w:val="5B9BD5" w:themeColor="accent5"/>
          <w:lang w:val="gl-ES"/>
        </w:rPr>
      </w:pPr>
    </w:p>
    <w:p w14:paraId="0007CD67" w14:textId="50A34CD0" w:rsidR="008368C0" w:rsidRDefault="008368C0" w:rsidP="00692C7F">
      <w:pPr>
        <w:rPr>
          <w:b/>
          <w:color w:val="5B9BD5" w:themeColor="accent5"/>
          <w:lang w:val="gl-ES"/>
        </w:rPr>
      </w:pPr>
      <w:r w:rsidRPr="008368C0">
        <w:rPr>
          <w:b/>
          <w:noProof/>
          <w:color w:val="5B9BD5" w:themeColor="accent5"/>
          <w:lang w:val="gl-ES"/>
        </w:rPr>
        <w:drawing>
          <wp:inline distT="0" distB="0" distL="0" distR="0" wp14:anchorId="23C69723" wp14:editId="3CBB4350">
            <wp:extent cx="5400040" cy="8953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B53A" w14:textId="77777777" w:rsidR="008368C0" w:rsidRPr="00692C7F" w:rsidRDefault="008368C0" w:rsidP="00692C7F">
      <w:pPr>
        <w:rPr>
          <w:b/>
          <w:color w:val="5B9BD5" w:themeColor="accent5"/>
          <w:lang w:val="gl-ES"/>
        </w:rPr>
      </w:pPr>
    </w:p>
    <w:p w14:paraId="70921B9E" w14:textId="1289769B" w:rsidR="00C74729" w:rsidRDefault="00692C7F" w:rsidP="00692C7F">
      <w:pPr>
        <w:rPr>
          <w:b/>
          <w:color w:val="FF0000"/>
          <w:lang w:val="gl-ES"/>
        </w:rPr>
      </w:pPr>
      <w:r w:rsidRPr="008368C0">
        <w:rPr>
          <w:b/>
          <w:color w:val="FF0000"/>
          <w:lang w:val="gl-ES"/>
        </w:rPr>
        <w:t>ERRO por FK</w:t>
      </w:r>
    </w:p>
    <w:p w14:paraId="3E97E184" w14:textId="45771954" w:rsidR="00EA3C57" w:rsidRDefault="00EA3C57" w:rsidP="00692C7F">
      <w:pPr>
        <w:rPr>
          <w:b/>
          <w:color w:val="FF0000"/>
          <w:lang w:val="gl-ES"/>
        </w:rPr>
      </w:pPr>
    </w:p>
    <w:p w14:paraId="52F9FA5A" w14:textId="77777777" w:rsidR="00EA3C57" w:rsidRPr="00EA3C57" w:rsidRDefault="00EA3C57" w:rsidP="00EA3C57">
      <w:pPr>
        <w:rPr>
          <w:b/>
          <w:color w:val="5B9BD5" w:themeColor="accent5"/>
          <w:lang w:val="gl-ES"/>
        </w:rPr>
      </w:pPr>
      <w:r w:rsidRPr="00EA3C57">
        <w:rPr>
          <w:b/>
          <w:color w:val="5B9BD5" w:themeColor="accent5"/>
          <w:lang w:val="gl-ES"/>
        </w:rPr>
        <w:t>DELETE FROM EMPLEADOS WHERE ID_Empleado = 9;</w:t>
      </w:r>
    </w:p>
    <w:p w14:paraId="051385F5" w14:textId="1525CEC4" w:rsidR="00EA3C57" w:rsidRPr="00EA3C57" w:rsidRDefault="00EA3C57" w:rsidP="00EA3C57">
      <w:pPr>
        <w:rPr>
          <w:b/>
          <w:color w:val="000000" w:themeColor="text1"/>
          <w:lang w:val="gl-ES"/>
        </w:rPr>
      </w:pPr>
      <w:r w:rsidRPr="00EA3C57">
        <w:rPr>
          <w:b/>
          <w:color w:val="000000" w:themeColor="text1"/>
          <w:lang w:val="gl-ES"/>
        </w:rPr>
        <w:t>-- Resultado: os mantementos que tiñan como responsable o empregado 9 agora teñen ese campo a NULL</w:t>
      </w:r>
    </w:p>
    <w:p w14:paraId="6679EAB3" w14:textId="77777777" w:rsidR="00EA3C57" w:rsidRDefault="00EA3C57" w:rsidP="00EA3C57">
      <w:pPr>
        <w:rPr>
          <w:b/>
          <w:color w:val="FF0000"/>
          <w:lang w:val="gl-ES"/>
        </w:rPr>
      </w:pPr>
    </w:p>
    <w:p w14:paraId="73B4BF72" w14:textId="1141C5F1" w:rsidR="00EA3C57" w:rsidRDefault="00CE6BD6" w:rsidP="00692C7F">
      <w:pPr>
        <w:rPr>
          <w:b/>
          <w:color w:val="FF0000"/>
          <w:lang w:val="gl-ES"/>
        </w:rPr>
      </w:pPr>
      <w:r w:rsidRPr="00CE6BD6">
        <w:rPr>
          <w:b/>
          <w:noProof/>
          <w:color w:val="FF0000"/>
          <w:lang w:val="gl-ES"/>
        </w:rPr>
        <w:drawing>
          <wp:inline distT="0" distB="0" distL="0" distR="0" wp14:anchorId="51EC2CB0" wp14:editId="72ADD142">
            <wp:extent cx="5400040" cy="1404620"/>
            <wp:effectExtent l="0" t="0" r="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76DC" w14:textId="77777777" w:rsidR="00CE6BD6" w:rsidRPr="006E1A0C" w:rsidRDefault="00CE6BD6" w:rsidP="00692C7F">
      <w:pPr>
        <w:rPr>
          <w:b/>
          <w:color w:val="FF0000"/>
          <w:lang w:val="gl-ES"/>
        </w:rPr>
      </w:pPr>
    </w:p>
    <w:p w14:paraId="754E3E6E" w14:textId="66831260" w:rsidR="00B1040F" w:rsidRPr="006E1A0C" w:rsidRDefault="00EA3C57" w:rsidP="00692C7F">
      <w:pPr>
        <w:rPr>
          <w:b/>
          <w:color w:val="000000" w:themeColor="text1"/>
          <w:lang w:val="gl-ES"/>
        </w:rPr>
      </w:pPr>
      <w:r w:rsidRPr="006E1A0C">
        <w:rPr>
          <w:b/>
          <w:color w:val="000000" w:themeColor="text1"/>
          <w:lang w:val="gl-ES"/>
        </w:rPr>
        <w:t>Neste caso parece que casualmente o empleado 9 non</w:t>
      </w:r>
      <w:r w:rsidR="00CE6BD6" w:rsidRPr="006E1A0C">
        <w:rPr>
          <w:b/>
          <w:color w:val="000000" w:themeColor="text1"/>
          <w:lang w:val="gl-ES"/>
        </w:rPr>
        <w:t xml:space="preserve"> tiña mantementos asociados</w:t>
      </w:r>
    </w:p>
    <w:p w14:paraId="76F88314" w14:textId="1F9131AE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2" w:name="_Toc199846383"/>
      <w:r w:rsidRPr="001A7FE5">
        <w:rPr>
          <w:lang w:val="gl-ES"/>
        </w:rPr>
        <w:t>Resultados y Verificación</w:t>
      </w:r>
      <w:bookmarkEnd w:id="12"/>
    </w:p>
    <w:p w14:paraId="202B9796" w14:textId="77777777" w:rsidR="00C25B93" w:rsidRPr="00C25B93" w:rsidRDefault="00C25B93" w:rsidP="00C25B93">
      <w:pPr>
        <w:rPr>
          <w:lang w:val="gl-ES"/>
        </w:rPr>
      </w:pPr>
    </w:p>
    <w:p w14:paraId="21AEBE49" w14:textId="77777777" w:rsidR="002D2740" w:rsidRPr="006E1A0C" w:rsidRDefault="002D2740" w:rsidP="006E1A0C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Unha vez feita toda a base de datos, cos seus datos cargados e relacións definidas, fixéronse varias probas para comprobar que todo funciona como debería. A idea era ver se o sistema responde ben tanto nas operacións normais como cando se lle meten datos erróneos ou se fan accións complexas.</w:t>
      </w:r>
    </w:p>
    <w:p w14:paraId="47C6B888" w14:textId="3C4808C4" w:rsidR="002D2740" w:rsidRPr="006E1A0C" w:rsidRDefault="002D2740" w:rsidP="006E1A0C">
      <w:pPr>
        <w:pStyle w:val="Ttulo3"/>
        <w:jc w:val="both"/>
        <w:rPr>
          <w:rFonts w:asciiTheme="minorHAnsi" w:hAnsiTheme="minorHAnsi" w:cstheme="minorHAnsi"/>
          <w:szCs w:val="22"/>
        </w:rPr>
      </w:pPr>
      <w:r w:rsidRPr="006E1A0C">
        <w:rPr>
          <w:rStyle w:val="Textoennegrita"/>
          <w:rFonts w:asciiTheme="minorHAnsi" w:hAnsiTheme="minorHAnsi" w:cstheme="minorHAnsi"/>
          <w:bCs w:val="0"/>
          <w:szCs w:val="22"/>
        </w:rPr>
        <w:t>Comprobación da integridade dos datos</w:t>
      </w:r>
    </w:p>
    <w:p w14:paraId="2DA21439" w14:textId="77777777" w:rsidR="002D2740" w:rsidRPr="006E1A0C" w:rsidRDefault="002D2740" w:rsidP="006E1A0C">
      <w:pPr>
        <w:pStyle w:val="NormalWeb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As relacións entre táboas funcionan ben: cando un dato depende doutro (por exemplo, un proxecto dun cliente ou un mantemento dunha máquina), os valores están ben ligados e cumpren as regras de integridade.</w:t>
      </w:r>
    </w:p>
    <w:p w14:paraId="3DEE87E1" w14:textId="77777777" w:rsidR="002D2740" w:rsidRPr="006E1A0C" w:rsidRDefault="002D2740" w:rsidP="006E1A0C">
      <w:pPr>
        <w:pStyle w:val="NormalWeb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Probouse a eliminación de datos con distintas configuracións:</w:t>
      </w:r>
    </w:p>
    <w:p w14:paraId="02DF8CEC" w14:textId="77777777" w:rsidR="002D2740" w:rsidRPr="006E1A0C" w:rsidRDefault="002D2740" w:rsidP="006E1A0C">
      <w:pPr>
        <w:pStyle w:val="NormalWeb"/>
        <w:numPr>
          <w:ilvl w:val="1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lastRenderedPageBreak/>
        <w:t xml:space="preserve">Cando se borra un empregado con mantementos asignados, o campo de responsable pasa a </w:t>
      </w:r>
      <w:r w:rsidRPr="006E1A0C">
        <w:rPr>
          <w:rStyle w:val="CdigoHTML"/>
          <w:rFonts w:asciiTheme="minorHAnsi" w:eastAsiaTheme="majorEastAsia" w:hAnsiTheme="minorHAnsi" w:cstheme="minorHAnsi"/>
          <w:sz w:val="22"/>
          <w:szCs w:val="22"/>
        </w:rPr>
        <w:t>NULL</w:t>
      </w:r>
      <w:r w:rsidRPr="006E1A0C">
        <w:rPr>
          <w:rFonts w:asciiTheme="minorHAnsi" w:hAnsiTheme="minorHAnsi" w:cstheme="minorHAnsi"/>
          <w:sz w:val="22"/>
          <w:szCs w:val="22"/>
        </w:rPr>
        <w:t xml:space="preserve">, tal </w:t>
      </w:r>
      <w:proofErr w:type="gramStart"/>
      <w:r w:rsidRPr="006E1A0C">
        <w:rPr>
          <w:rFonts w:asciiTheme="minorHAnsi" w:hAnsiTheme="minorHAnsi" w:cstheme="minorHAnsi"/>
          <w:sz w:val="22"/>
          <w:szCs w:val="22"/>
        </w:rPr>
        <w:t>e</w:t>
      </w:r>
      <w:proofErr w:type="gramEnd"/>
      <w:r w:rsidRPr="006E1A0C">
        <w:rPr>
          <w:rFonts w:asciiTheme="minorHAnsi" w:hAnsiTheme="minorHAnsi" w:cstheme="minorHAnsi"/>
          <w:sz w:val="22"/>
          <w:szCs w:val="22"/>
        </w:rPr>
        <w:t xml:space="preserve"> como se esperaba (</w:t>
      </w:r>
      <w:r w:rsidRPr="006E1A0C">
        <w:rPr>
          <w:rStyle w:val="CdigoHTML"/>
          <w:rFonts w:asciiTheme="minorHAnsi" w:eastAsiaTheme="majorEastAsia" w:hAnsiTheme="minorHAnsi" w:cstheme="minorHAnsi"/>
          <w:sz w:val="22"/>
          <w:szCs w:val="22"/>
        </w:rPr>
        <w:t>ON DELETE SET NULL</w:t>
      </w:r>
      <w:r w:rsidRPr="006E1A0C">
        <w:rPr>
          <w:rFonts w:asciiTheme="minorHAnsi" w:hAnsiTheme="minorHAnsi" w:cstheme="minorHAnsi"/>
          <w:sz w:val="22"/>
          <w:szCs w:val="22"/>
        </w:rPr>
        <w:t>).</w:t>
      </w:r>
    </w:p>
    <w:p w14:paraId="552DE677" w14:textId="77777777" w:rsidR="002D2740" w:rsidRPr="006E1A0C" w:rsidRDefault="002D2740" w:rsidP="006E1A0C">
      <w:pPr>
        <w:pStyle w:val="NormalWeb"/>
        <w:numPr>
          <w:ilvl w:val="1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Cando se elimina unha máquina, tamén se borran automaticamente os compoñentes instalados nela e os mantementos rexistrados (</w:t>
      </w:r>
      <w:r w:rsidRPr="006E1A0C">
        <w:rPr>
          <w:rStyle w:val="CdigoHTML"/>
          <w:rFonts w:asciiTheme="minorHAnsi" w:eastAsiaTheme="majorEastAsia" w:hAnsiTheme="minorHAnsi" w:cstheme="minorHAnsi"/>
          <w:sz w:val="22"/>
          <w:szCs w:val="22"/>
        </w:rPr>
        <w:t>ON DELETE CASCADE</w:t>
      </w:r>
      <w:r w:rsidRPr="006E1A0C">
        <w:rPr>
          <w:rFonts w:asciiTheme="minorHAnsi" w:hAnsiTheme="minorHAnsi" w:cstheme="minorHAnsi"/>
          <w:sz w:val="22"/>
          <w:szCs w:val="22"/>
        </w:rPr>
        <w:t>).</w:t>
      </w:r>
    </w:p>
    <w:p w14:paraId="5CEF4DEE" w14:textId="371B02A3" w:rsidR="002D2740" w:rsidRPr="006E1A0C" w:rsidRDefault="002D2740" w:rsidP="006E1A0C">
      <w:pPr>
        <w:pStyle w:val="Ttulo3"/>
        <w:jc w:val="both"/>
        <w:rPr>
          <w:rFonts w:asciiTheme="minorHAnsi" w:hAnsiTheme="minorHAnsi" w:cstheme="minorHAnsi"/>
          <w:szCs w:val="22"/>
        </w:rPr>
      </w:pPr>
      <w:r w:rsidRPr="006E1A0C">
        <w:rPr>
          <w:rStyle w:val="Textoennegrita"/>
          <w:rFonts w:asciiTheme="minorHAnsi" w:hAnsiTheme="minorHAnsi" w:cstheme="minorHAnsi"/>
          <w:bCs w:val="0"/>
          <w:szCs w:val="22"/>
        </w:rPr>
        <w:t>Altas, baixas e modificacións</w:t>
      </w:r>
    </w:p>
    <w:p w14:paraId="638D871D" w14:textId="77777777" w:rsidR="002D2740" w:rsidRPr="006E1A0C" w:rsidRDefault="002D2740" w:rsidP="006E1A0C">
      <w:pPr>
        <w:pStyle w:val="NormalWeb"/>
        <w:numPr>
          <w:ilvl w:val="0"/>
          <w:numId w:val="13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Insertáronse clientes, proxectos, máquinas, compoñentes, empregados e relacións entre eles sen erros.</w:t>
      </w:r>
    </w:p>
    <w:p w14:paraId="478553B4" w14:textId="77777777" w:rsidR="002D2740" w:rsidRPr="006E1A0C" w:rsidRDefault="002D2740" w:rsidP="006E1A0C">
      <w:pPr>
        <w:pStyle w:val="NormalWeb"/>
        <w:numPr>
          <w:ilvl w:val="0"/>
          <w:numId w:val="13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Tamén se fixeron modificacións, como cambiar teléfonos ou emails de empregados, e comprobouse que se gardaban ben.</w:t>
      </w:r>
    </w:p>
    <w:p w14:paraId="60E8F702" w14:textId="77777777" w:rsidR="002D2740" w:rsidRPr="006E1A0C" w:rsidRDefault="002D2740" w:rsidP="006E1A0C">
      <w:pPr>
        <w:pStyle w:val="NormalWeb"/>
        <w:numPr>
          <w:ilvl w:val="0"/>
          <w:numId w:val="13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Probouse a eliminación de empregados e máquinas, comprobando que os datos relacionados se actualizaban ou borraban correctamente.</w:t>
      </w:r>
    </w:p>
    <w:p w14:paraId="6458E0AA" w14:textId="3076A2EB" w:rsidR="002D2740" w:rsidRPr="006E1A0C" w:rsidRDefault="002D2740" w:rsidP="006E1A0C">
      <w:pPr>
        <w:pStyle w:val="Ttulo3"/>
        <w:jc w:val="both"/>
        <w:rPr>
          <w:rFonts w:asciiTheme="minorHAnsi" w:hAnsiTheme="minorHAnsi" w:cstheme="minorHAnsi"/>
          <w:szCs w:val="22"/>
        </w:rPr>
      </w:pPr>
      <w:r w:rsidRPr="006E1A0C">
        <w:rPr>
          <w:rStyle w:val="Textoennegrita"/>
          <w:rFonts w:asciiTheme="minorHAnsi" w:hAnsiTheme="minorHAnsi" w:cstheme="minorHAnsi"/>
          <w:bCs w:val="0"/>
          <w:szCs w:val="22"/>
        </w:rPr>
        <w:t>Probas con erros (intencionados)</w:t>
      </w:r>
    </w:p>
    <w:p w14:paraId="40AFCAE6" w14:textId="77777777" w:rsidR="002D2740" w:rsidRPr="006E1A0C" w:rsidRDefault="002D2740" w:rsidP="006E1A0C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Intentouse inserir datos con claves foráneas erróneas (por exemplo, asociar un compoñente a unha máquina que non existe), e o sistema rexeitouno, como era de esperar.</w:t>
      </w:r>
    </w:p>
    <w:p w14:paraId="3307BE09" w14:textId="77777777" w:rsidR="002D2740" w:rsidRPr="006E1A0C" w:rsidRDefault="002D2740" w:rsidP="006E1A0C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Tamén se fixo unha proba de duplicar rexistros en táboas con claves primarias compostas (como empregados en formacións), e saltou o erro correspondente.</w:t>
      </w:r>
    </w:p>
    <w:p w14:paraId="4B122900" w14:textId="77777777" w:rsidR="002D2740" w:rsidRPr="006E1A0C" w:rsidRDefault="002D2740" w:rsidP="006E1A0C">
      <w:pPr>
        <w:pStyle w:val="NormalWeb"/>
        <w:numPr>
          <w:ilvl w:val="0"/>
          <w:numId w:val="1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Os triggers tamén responderon ben:</w:t>
      </w:r>
    </w:p>
    <w:p w14:paraId="12BBB4A7" w14:textId="77777777" w:rsidR="002D2740" w:rsidRPr="006E1A0C" w:rsidRDefault="002D2740" w:rsidP="006E1A0C">
      <w:pPr>
        <w:pStyle w:val="NormalWeb"/>
        <w:numPr>
          <w:ilvl w:val="1"/>
          <w:numId w:val="1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O que impide inserir empregados sen DNI funcionou correctamente.</w:t>
      </w:r>
    </w:p>
    <w:p w14:paraId="460E215E" w14:textId="77777777" w:rsidR="002D2740" w:rsidRPr="006E1A0C" w:rsidRDefault="002D2740" w:rsidP="006E1A0C">
      <w:pPr>
        <w:pStyle w:val="NormalWeb"/>
        <w:numPr>
          <w:ilvl w:val="1"/>
          <w:numId w:val="1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O que evita borrar directores tamén.</w:t>
      </w:r>
    </w:p>
    <w:p w14:paraId="2722DD8E" w14:textId="77777777" w:rsidR="002D2740" w:rsidRPr="006E1A0C" w:rsidRDefault="002D2740" w:rsidP="006E1A0C">
      <w:pPr>
        <w:pStyle w:val="NormalWeb"/>
        <w:numPr>
          <w:ilvl w:val="1"/>
          <w:numId w:val="1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O que garda cambios de contacto nunha táboa de auditoría tamén se executou cando se fixo un UPDATE.</w:t>
      </w:r>
    </w:p>
    <w:p w14:paraId="7F9A5238" w14:textId="1C35664C" w:rsidR="002D2740" w:rsidRPr="006E1A0C" w:rsidRDefault="002D2740" w:rsidP="006E1A0C">
      <w:pPr>
        <w:pStyle w:val="Ttulo3"/>
        <w:jc w:val="both"/>
        <w:rPr>
          <w:rFonts w:asciiTheme="minorHAnsi" w:hAnsiTheme="minorHAnsi" w:cstheme="minorHAnsi"/>
          <w:szCs w:val="22"/>
        </w:rPr>
      </w:pPr>
      <w:r w:rsidRPr="006E1A0C">
        <w:rPr>
          <w:rStyle w:val="Textoennegrita"/>
          <w:rFonts w:asciiTheme="minorHAnsi" w:hAnsiTheme="minorHAnsi" w:cstheme="minorHAnsi"/>
          <w:bCs w:val="0"/>
          <w:szCs w:val="22"/>
        </w:rPr>
        <w:t>Resultados das consultas</w:t>
      </w:r>
    </w:p>
    <w:p w14:paraId="5E51330A" w14:textId="77777777" w:rsidR="002D2740" w:rsidRPr="006E1A0C" w:rsidRDefault="002D2740" w:rsidP="006E1A0C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As consultas preparadas permitiron extraer datos útiles como:</w:t>
      </w:r>
    </w:p>
    <w:p w14:paraId="6C1FFAD8" w14:textId="77777777" w:rsidR="002D2740" w:rsidRPr="006E1A0C" w:rsidRDefault="002D2740" w:rsidP="006E1A0C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Clientes con máis proxectos.</w:t>
      </w:r>
    </w:p>
    <w:p w14:paraId="21E7261C" w14:textId="77777777" w:rsidR="002D2740" w:rsidRPr="006E1A0C" w:rsidRDefault="002D2740" w:rsidP="006E1A0C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Empregados que traballan en varios proxectos.</w:t>
      </w:r>
    </w:p>
    <w:p w14:paraId="3BADBA8B" w14:textId="77777777" w:rsidR="002D2740" w:rsidRPr="006E1A0C" w:rsidRDefault="002D2740" w:rsidP="006E1A0C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Incidencias abertas ou prioritarias.</w:t>
      </w:r>
    </w:p>
    <w:p w14:paraId="12DA2D15" w14:textId="77777777" w:rsidR="002D2740" w:rsidRPr="006E1A0C" w:rsidRDefault="002D2740" w:rsidP="006E1A0C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Proxectos que superan o orzamento previsto.</w:t>
      </w:r>
    </w:p>
    <w:p w14:paraId="57003626" w14:textId="77777777" w:rsidR="002D2740" w:rsidRPr="006E1A0C" w:rsidRDefault="002D2740" w:rsidP="006E1A0C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Compoñentes con stock baixo.</w:t>
      </w:r>
    </w:p>
    <w:p w14:paraId="3E2A407F" w14:textId="77777777" w:rsidR="002D2740" w:rsidRPr="006E1A0C" w:rsidRDefault="002D2740" w:rsidP="006E1A0C">
      <w:pPr>
        <w:pStyle w:val="NormalWeb"/>
        <w:numPr>
          <w:ilvl w:val="0"/>
          <w:numId w:val="1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Empregados que aínda non fixeron cursos de formación.</w:t>
      </w:r>
    </w:p>
    <w:p w14:paraId="75F9292A" w14:textId="31F1549D" w:rsidR="002D2740" w:rsidRPr="006E1A0C" w:rsidRDefault="002D2740" w:rsidP="006E1A0C">
      <w:pPr>
        <w:pStyle w:val="Ttulo3"/>
        <w:jc w:val="both"/>
        <w:rPr>
          <w:rFonts w:asciiTheme="minorHAnsi" w:hAnsiTheme="minorHAnsi" w:cstheme="minorHAnsi"/>
          <w:szCs w:val="22"/>
        </w:rPr>
      </w:pPr>
      <w:r w:rsidRPr="006E1A0C">
        <w:rPr>
          <w:rStyle w:val="Textoennegrita"/>
          <w:rFonts w:asciiTheme="minorHAnsi" w:hAnsiTheme="minorHAnsi" w:cstheme="minorHAnsi"/>
          <w:bCs w:val="0"/>
          <w:szCs w:val="22"/>
        </w:rPr>
        <w:t>Resumo final</w:t>
      </w:r>
    </w:p>
    <w:p w14:paraId="72AD3913" w14:textId="77777777" w:rsidR="002D2740" w:rsidRPr="006E1A0C" w:rsidRDefault="002D2740" w:rsidP="006E1A0C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 xml:space="preserve">A base de datos responde ben, mantén a coherencia dos datos, reacciona ante erros </w:t>
      </w:r>
      <w:proofErr w:type="gramStart"/>
      <w:r w:rsidRPr="006E1A0C">
        <w:rPr>
          <w:rFonts w:asciiTheme="minorHAnsi" w:hAnsiTheme="minorHAnsi" w:cstheme="minorHAnsi"/>
          <w:sz w:val="22"/>
          <w:szCs w:val="22"/>
        </w:rPr>
        <w:t>e</w:t>
      </w:r>
      <w:proofErr w:type="gramEnd"/>
      <w:r w:rsidRPr="006E1A0C">
        <w:rPr>
          <w:rFonts w:asciiTheme="minorHAnsi" w:hAnsiTheme="minorHAnsi" w:cstheme="minorHAnsi"/>
          <w:sz w:val="22"/>
          <w:szCs w:val="22"/>
        </w:rPr>
        <w:t xml:space="preserve"> permite obter información importante para a empresa. O deseño parece axeitado e está preparado para un uso real con datos dinámicos. Pódense facer operacións complexas sen que haxa inconsistencias, e os procedementos, funcións e triggers aportan valor engadido.</w:t>
      </w:r>
    </w:p>
    <w:p w14:paraId="36C99306" w14:textId="1247E22E" w:rsidR="001A7FE5" w:rsidRDefault="001A7FE5" w:rsidP="001A7FE5">
      <w:pPr>
        <w:rPr>
          <w:lang w:val="gl-ES"/>
        </w:rPr>
      </w:pPr>
    </w:p>
    <w:p w14:paraId="6ABCBBB3" w14:textId="686991AA" w:rsidR="002D2740" w:rsidRDefault="002D2740" w:rsidP="001A7FE5">
      <w:pPr>
        <w:rPr>
          <w:lang w:val="gl-ES"/>
        </w:rPr>
      </w:pPr>
    </w:p>
    <w:p w14:paraId="350621F1" w14:textId="77777777" w:rsidR="006E1A0C" w:rsidRPr="001A7FE5" w:rsidRDefault="006E1A0C" w:rsidP="001A7FE5">
      <w:pPr>
        <w:rPr>
          <w:lang w:val="gl-ES"/>
        </w:rPr>
      </w:pPr>
    </w:p>
    <w:p w14:paraId="6122EC81" w14:textId="27F8E895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3" w:name="_Toc199846384"/>
      <w:r w:rsidRPr="001A7FE5">
        <w:rPr>
          <w:lang w:val="gl-ES"/>
        </w:rPr>
        <w:lastRenderedPageBreak/>
        <w:t>Conclusiones y Mejoras Futuras</w:t>
      </w:r>
      <w:bookmarkEnd w:id="13"/>
    </w:p>
    <w:p w14:paraId="12FF7093" w14:textId="77777777" w:rsidR="00C25B93" w:rsidRPr="00C25B93" w:rsidRDefault="00C25B93" w:rsidP="00C25B93">
      <w:pPr>
        <w:rPr>
          <w:lang w:val="gl-ES"/>
        </w:rPr>
      </w:pPr>
    </w:p>
    <w:p w14:paraId="64F2B4FF" w14:textId="77777777" w:rsidR="002D2740" w:rsidRPr="006E1A0C" w:rsidRDefault="002D2740" w:rsidP="006E1A0C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A base de datos deseñada para a empresa de automatización industrial cumpre cos obxectivos iniciais do proxecto. A estrutura creada permite:</w:t>
      </w:r>
    </w:p>
    <w:p w14:paraId="4E168BDA" w14:textId="77777777" w:rsidR="002D2740" w:rsidRPr="006E1A0C" w:rsidRDefault="002D2740" w:rsidP="006E1A0C">
      <w:pPr>
        <w:pStyle w:val="NormalWeb"/>
        <w:numPr>
          <w:ilvl w:val="0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 xml:space="preserve">Xestionar de maneira organizada os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clientes</w:t>
      </w:r>
      <w:r w:rsidRPr="006E1A0C">
        <w:rPr>
          <w:rFonts w:asciiTheme="minorHAnsi" w:hAnsiTheme="minorHAnsi" w:cstheme="minorHAnsi"/>
          <w:sz w:val="22"/>
          <w:szCs w:val="22"/>
        </w:rPr>
        <w:t xml:space="preserve">,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proxectos</w:t>
      </w:r>
      <w:r w:rsidRPr="006E1A0C">
        <w:rPr>
          <w:rFonts w:asciiTheme="minorHAnsi" w:hAnsiTheme="minorHAnsi" w:cstheme="minorHAnsi"/>
          <w:sz w:val="22"/>
          <w:szCs w:val="22"/>
        </w:rPr>
        <w:t xml:space="preserve">,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empregados</w:t>
      </w:r>
      <w:r w:rsidRPr="006E1A0C">
        <w:rPr>
          <w:rFonts w:asciiTheme="minorHAnsi" w:hAnsiTheme="minorHAnsi" w:cstheme="minorHAnsi"/>
          <w:sz w:val="22"/>
          <w:szCs w:val="22"/>
        </w:rPr>
        <w:t xml:space="preserve">,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máquinas</w:t>
      </w:r>
      <w:r w:rsidRPr="006E1A0C">
        <w:rPr>
          <w:rFonts w:asciiTheme="minorHAnsi" w:hAnsiTheme="minorHAnsi" w:cstheme="minorHAnsi"/>
          <w:sz w:val="22"/>
          <w:szCs w:val="22"/>
        </w:rPr>
        <w:t xml:space="preserve">,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compoñentes</w:t>
      </w:r>
      <w:r w:rsidRPr="006E1A0C">
        <w:rPr>
          <w:rFonts w:asciiTheme="minorHAnsi" w:hAnsiTheme="minorHAnsi" w:cstheme="minorHAnsi"/>
          <w:sz w:val="22"/>
          <w:szCs w:val="22"/>
        </w:rPr>
        <w:t xml:space="preserve"> e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incidencias</w:t>
      </w:r>
      <w:r w:rsidRPr="006E1A0C">
        <w:rPr>
          <w:rFonts w:asciiTheme="minorHAnsi" w:hAnsiTheme="minorHAnsi" w:cstheme="minorHAnsi"/>
          <w:sz w:val="22"/>
          <w:szCs w:val="22"/>
        </w:rPr>
        <w:t>.</w:t>
      </w:r>
    </w:p>
    <w:p w14:paraId="520015A4" w14:textId="77777777" w:rsidR="002D2740" w:rsidRPr="006E1A0C" w:rsidRDefault="002D2740" w:rsidP="006E1A0C">
      <w:pPr>
        <w:pStyle w:val="NormalWeb"/>
        <w:numPr>
          <w:ilvl w:val="0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 xml:space="preserve">Levar un control detallado de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mantementos</w:t>
      </w:r>
      <w:r w:rsidRPr="006E1A0C">
        <w:rPr>
          <w:rFonts w:asciiTheme="minorHAnsi" w:hAnsiTheme="minorHAnsi" w:cstheme="minorHAnsi"/>
          <w:sz w:val="22"/>
          <w:szCs w:val="22"/>
        </w:rPr>
        <w:t xml:space="preserve">,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formacións</w:t>
      </w:r>
      <w:r w:rsidRPr="006E1A0C">
        <w:rPr>
          <w:rFonts w:asciiTheme="minorHAnsi" w:hAnsiTheme="minorHAnsi" w:cstheme="minorHAnsi"/>
          <w:sz w:val="22"/>
          <w:szCs w:val="22"/>
        </w:rPr>
        <w:t xml:space="preserve">,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certificacións</w:t>
      </w:r>
      <w:r w:rsidRPr="006E1A0C">
        <w:rPr>
          <w:rFonts w:asciiTheme="minorHAnsi" w:hAnsiTheme="minorHAnsi" w:cstheme="minorHAnsi"/>
          <w:sz w:val="22"/>
          <w:szCs w:val="22"/>
        </w:rPr>
        <w:t xml:space="preserve"> e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servizos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técnicos</w:t>
      </w:r>
      <w:r w:rsidRPr="006E1A0C">
        <w:rPr>
          <w:rFonts w:asciiTheme="minorHAnsi" w:hAnsiTheme="minorHAnsi" w:cstheme="minorHAnsi"/>
          <w:sz w:val="22"/>
          <w:szCs w:val="22"/>
        </w:rPr>
        <w:t>, algo fundamental neste tipo de negocio.</w:t>
      </w:r>
    </w:p>
    <w:p w14:paraId="684B208C" w14:textId="77777777" w:rsidR="002D2740" w:rsidRPr="006E1A0C" w:rsidRDefault="002D2740" w:rsidP="006E1A0C">
      <w:pPr>
        <w:pStyle w:val="NormalWeb"/>
        <w:numPr>
          <w:ilvl w:val="0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 xml:space="preserve">Garantir a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integridade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dos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datos</w:t>
      </w:r>
      <w:r w:rsidRPr="006E1A0C">
        <w:rPr>
          <w:rFonts w:asciiTheme="minorHAnsi" w:hAnsiTheme="minorHAnsi" w:cstheme="minorHAnsi"/>
          <w:sz w:val="22"/>
          <w:szCs w:val="22"/>
        </w:rPr>
        <w:t xml:space="preserve"> mediante claves foráneas, restricións e accións automáticas (como </w:t>
      </w:r>
      <w:r w:rsidRPr="006E1A0C">
        <w:rPr>
          <w:rStyle w:val="CdigoHTML"/>
          <w:rFonts w:asciiTheme="minorHAnsi" w:hAnsiTheme="minorHAnsi" w:cstheme="minorHAnsi"/>
          <w:sz w:val="22"/>
          <w:szCs w:val="22"/>
        </w:rPr>
        <w:t>CASCADE</w:t>
      </w:r>
      <w:r w:rsidRPr="006E1A0C">
        <w:rPr>
          <w:rFonts w:asciiTheme="minorHAnsi" w:hAnsiTheme="minorHAnsi" w:cstheme="minorHAnsi"/>
          <w:sz w:val="22"/>
          <w:szCs w:val="22"/>
        </w:rPr>
        <w:t xml:space="preserve"> e </w:t>
      </w:r>
      <w:r w:rsidRPr="006E1A0C">
        <w:rPr>
          <w:rStyle w:val="CdigoHTML"/>
          <w:rFonts w:asciiTheme="minorHAnsi" w:hAnsiTheme="minorHAnsi" w:cstheme="minorHAnsi"/>
          <w:sz w:val="22"/>
          <w:szCs w:val="22"/>
        </w:rPr>
        <w:t>SET NULL</w:t>
      </w:r>
      <w:r w:rsidRPr="006E1A0C">
        <w:rPr>
          <w:rFonts w:asciiTheme="minorHAnsi" w:hAnsiTheme="minorHAnsi" w:cstheme="minorHAnsi"/>
          <w:sz w:val="22"/>
          <w:szCs w:val="22"/>
        </w:rPr>
        <w:t>) que aseguran que non haxa información illada ou errónea.</w:t>
      </w:r>
    </w:p>
    <w:p w14:paraId="252C913F" w14:textId="77777777" w:rsidR="002D2740" w:rsidRPr="006E1A0C" w:rsidRDefault="002D2740" w:rsidP="006E1A0C">
      <w:pPr>
        <w:pStyle w:val="NormalWeb"/>
        <w:numPr>
          <w:ilvl w:val="0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 xml:space="preserve">Mellorar a funcionalidade e seguridade coa implementación de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funcións</w:t>
      </w:r>
      <w:r w:rsidRPr="006E1A0C">
        <w:rPr>
          <w:rFonts w:asciiTheme="minorHAnsi" w:hAnsiTheme="minorHAnsi" w:cstheme="minorHAnsi"/>
          <w:sz w:val="22"/>
          <w:szCs w:val="22"/>
        </w:rPr>
        <w:t xml:space="preserve">,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procedementos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almacenados</w:t>
      </w:r>
      <w:r w:rsidRPr="006E1A0C">
        <w:rPr>
          <w:rFonts w:asciiTheme="minorHAnsi" w:hAnsiTheme="minorHAnsi" w:cstheme="minorHAnsi"/>
          <w:sz w:val="22"/>
          <w:szCs w:val="22"/>
        </w:rPr>
        <w:t xml:space="preserve"> e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triggers</w:t>
      </w:r>
      <w:r w:rsidRPr="006E1A0C">
        <w:rPr>
          <w:rFonts w:asciiTheme="minorHAnsi" w:hAnsiTheme="minorHAnsi" w:cstheme="minorHAnsi"/>
          <w:sz w:val="22"/>
          <w:szCs w:val="22"/>
        </w:rPr>
        <w:t>, que automatizan certas tarefas e preveñen erros comúns.</w:t>
      </w:r>
    </w:p>
    <w:p w14:paraId="073CECC3" w14:textId="68E3EB52" w:rsidR="002D2740" w:rsidRPr="006E1A0C" w:rsidRDefault="002D2740" w:rsidP="006E1A0C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>Durante o desenvolvemento realizáronse probas completas (altas, baixas, modificacións e situacións con erros) e o comportamento do sistema foi o esperado en todos os casos. Ademais, as consultas SQL creadas permiten extraer información útil para a toma de decisións.</w:t>
      </w:r>
    </w:p>
    <w:p w14:paraId="4753B85A" w14:textId="250793D9" w:rsidR="002D2740" w:rsidRPr="006E1A0C" w:rsidRDefault="002D2740" w:rsidP="006E1A0C">
      <w:pPr>
        <w:pStyle w:val="Ttulo3"/>
        <w:jc w:val="both"/>
        <w:rPr>
          <w:rFonts w:asciiTheme="minorHAnsi" w:hAnsiTheme="minorHAnsi" w:cstheme="minorHAnsi"/>
          <w:szCs w:val="22"/>
        </w:rPr>
      </w:pPr>
      <w:r w:rsidRPr="006E1A0C">
        <w:rPr>
          <w:rStyle w:val="Textoennegrita"/>
          <w:rFonts w:asciiTheme="minorHAnsi" w:hAnsiTheme="minorHAnsi" w:cstheme="minorHAnsi"/>
          <w:bCs w:val="0"/>
          <w:szCs w:val="22"/>
        </w:rPr>
        <w:t>Melloras futuras</w:t>
      </w:r>
    </w:p>
    <w:p w14:paraId="71D4216B" w14:textId="77777777" w:rsidR="002D2740" w:rsidRPr="006E1A0C" w:rsidRDefault="002D2740" w:rsidP="006E1A0C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Fonts w:asciiTheme="minorHAnsi" w:hAnsiTheme="minorHAnsi" w:cstheme="minorHAnsi"/>
          <w:sz w:val="22"/>
          <w:szCs w:val="22"/>
        </w:rPr>
        <w:t xml:space="preserve">Aínda que a base de datos está funcional </w:t>
      </w:r>
      <w:proofErr w:type="gramStart"/>
      <w:r w:rsidRPr="006E1A0C">
        <w:rPr>
          <w:rFonts w:asciiTheme="minorHAnsi" w:hAnsiTheme="minorHAnsi" w:cstheme="minorHAnsi"/>
          <w:sz w:val="22"/>
          <w:szCs w:val="22"/>
        </w:rPr>
        <w:t>e</w:t>
      </w:r>
      <w:proofErr w:type="gramEnd"/>
      <w:r w:rsidRPr="006E1A0C">
        <w:rPr>
          <w:rFonts w:asciiTheme="minorHAnsi" w:hAnsiTheme="minorHAnsi" w:cstheme="minorHAnsi"/>
          <w:sz w:val="22"/>
          <w:szCs w:val="22"/>
        </w:rPr>
        <w:t xml:space="preserve"> lista para uso real, hai algunhas melloras que se poderían aplicar nun futuro:</w:t>
      </w:r>
    </w:p>
    <w:p w14:paraId="72130612" w14:textId="77777777" w:rsidR="002D2740" w:rsidRPr="006E1A0C" w:rsidRDefault="002D2740" w:rsidP="006E1A0C">
      <w:pPr>
        <w:pStyle w:val="NormalWeb"/>
        <w:numPr>
          <w:ilvl w:val="0"/>
          <w:numId w:val="17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Interfaz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de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usuario</w:t>
      </w:r>
      <w:r w:rsidRPr="006E1A0C">
        <w:rPr>
          <w:rFonts w:asciiTheme="minorHAnsi" w:hAnsiTheme="minorHAnsi" w:cstheme="minorHAnsi"/>
          <w:sz w:val="22"/>
          <w:szCs w:val="22"/>
        </w:rPr>
        <w:t>: Desenvolver unha aplicación web ou de escritorio que se conecte coa base de datos para facilitar o uso a usuarios non técnicos.</w:t>
      </w:r>
    </w:p>
    <w:p w14:paraId="5EDCD8A6" w14:textId="77777777" w:rsidR="002D2740" w:rsidRPr="006E1A0C" w:rsidRDefault="002D2740" w:rsidP="006E1A0C">
      <w:pPr>
        <w:pStyle w:val="NormalWeb"/>
        <w:numPr>
          <w:ilvl w:val="0"/>
          <w:numId w:val="17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Xestión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de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permisos</w:t>
      </w:r>
      <w:r w:rsidRPr="006E1A0C">
        <w:rPr>
          <w:rFonts w:asciiTheme="minorHAnsi" w:hAnsiTheme="minorHAnsi" w:cstheme="minorHAnsi"/>
          <w:sz w:val="22"/>
          <w:szCs w:val="22"/>
        </w:rPr>
        <w:t>: Engadir roles de usuario na base de datos (administrador, técnico, comercial…) con diferentes niveis de acceso.</w:t>
      </w:r>
    </w:p>
    <w:p w14:paraId="597038BC" w14:textId="77777777" w:rsidR="002D2740" w:rsidRPr="006E1A0C" w:rsidRDefault="002D2740" w:rsidP="006E1A0C">
      <w:pPr>
        <w:pStyle w:val="NormalWeb"/>
        <w:numPr>
          <w:ilvl w:val="0"/>
          <w:numId w:val="17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Auditoría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avanzada</w:t>
      </w:r>
      <w:r w:rsidRPr="006E1A0C">
        <w:rPr>
          <w:rFonts w:asciiTheme="minorHAnsi" w:hAnsiTheme="minorHAnsi" w:cstheme="minorHAnsi"/>
          <w:sz w:val="22"/>
          <w:szCs w:val="22"/>
        </w:rPr>
        <w:t xml:space="preserve">: Crear un sistema máis completo para rexistrar accións importantes (insercións, modificacións e eliminacións), con datas </w:t>
      </w:r>
      <w:proofErr w:type="gramStart"/>
      <w:r w:rsidRPr="006E1A0C">
        <w:rPr>
          <w:rFonts w:asciiTheme="minorHAnsi" w:hAnsiTheme="minorHAnsi" w:cstheme="minorHAnsi"/>
          <w:sz w:val="22"/>
          <w:szCs w:val="22"/>
        </w:rPr>
        <w:t>e</w:t>
      </w:r>
      <w:proofErr w:type="gramEnd"/>
      <w:r w:rsidRPr="006E1A0C">
        <w:rPr>
          <w:rFonts w:asciiTheme="minorHAnsi" w:hAnsiTheme="minorHAnsi" w:cstheme="minorHAnsi"/>
          <w:sz w:val="22"/>
          <w:szCs w:val="22"/>
        </w:rPr>
        <w:t xml:space="preserve"> usuarios.</w:t>
      </w:r>
    </w:p>
    <w:p w14:paraId="413D7BBC" w14:textId="77777777" w:rsidR="002D2740" w:rsidRPr="006E1A0C" w:rsidRDefault="002D2740" w:rsidP="006E1A0C">
      <w:pPr>
        <w:pStyle w:val="NormalWeb"/>
        <w:numPr>
          <w:ilvl w:val="0"/>
          <w:numId w:val="17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Validacións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máis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completas</w:t>
      </w:r>
      <w:r w:rsidRPr="006E1A0C">
        <w:rPr>
          <w:rFonts w:asciiTheme="minorHAnsi" w:hAnsiTheme="minorHAnsi" w:cstheme="minorHAnsi"/>
          <w:sz w:val="22"/>
          <w:szCs w:val="22"/>
        </w:rPr>
        <w:t xml:space="preserve">: Engadir máis </w:t>
      </w:r>
      <w:r w:rsidRPr="006E1A0C">
        <w:rPr>
          <w:rStyle w:val="CdigoHTML"/>
          <w:rFonts w:asciiTheme="minorHAnsi" w:hAnsiTheme="minorHAnsi" w:cstheme="minorHAnsi"/>
          <w:sz w:val="22"/>
          <w:szCs w:val="22"/>
        </w:rPr>
        <w:t>CHECK</w:t>
      </w:r>
      <w:r w:rsidRPr="006E1A0C">
        <w:rPr>
          <w:rFonts w:asciiTheme="minorHAnsi" w:hAnsiTheme="minorHAnsi" w:cstheme="minorHAnsi"/>
          <w:sz w:val="22"/>
          <w:szCs w:val="22"/>
        </w:rPr>
        <w:t xml:space="preserve"> constraints ou procedementos para controlar valores lóxicos (ex. stock negativo, datas erróneas, etc.).</w:t>
      </w:r>
    </w:p>
    <w:p w14:paraId="6EC0A34D" w14:textId="77777777" w:rsidR="002D2740" w:rsidRPr="006E1A0C" w:rsidRDefault="002D2740" w:rsidP="006E1A0C">
      <w:pPr>
        <w:pStyle w:val="NormalWeb"/>
        <w:numPr>
          <w:ilvl w:val="0"/>
          <w:numId w:val="17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Historial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de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mantementos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e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incidencias</w:t>
      </w:r>
      <w:r w:rsidRPr="006E1A0C">
        <w:rPr>
          <w:rFonts w:asciiTheme="minorHAnsi" w:hAnsiTheme="minorHAnsi" w:cstheme="minorHAnsi"/>
          <w:sz w:val="22"/>
          <w:szCs w:val="22"/>
        </w:rPr>
        <w:t>: Gardar rexistros históricos cando se faga un cambio de estado para manter trazabilidade completa.</w:t>
      </w:r>
    </w:p>
    <w:p w14:paraId="6F45B02A" w14:textId="77777777" w:rsidR="002D2740" w:rsidRPr="006E1A0C" w:rsidRDefault="002D2740" w:rsidP="006E1A0C">
      <w:pPr>
        <w:pStyle w:val="NormalWeb"/>
        <w:numPr>
          <w:ilvl w:val="0"/>
          <w:numId w:val="17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Documentación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técnica</w:t>
      </w:r>
      <w:r w:rsidRPr="006E1A0C">
        <w:rPr>
          <w:rFonts w:asciiTheme="minorHAnsi" w:hAnsiTheme="minorHAnsi" w:cstheme="minorHAnsi"/>
          <w:sz w:val="22"/>
          <w:szCs w:val="22"/>
        </w:rPr>
        <w:t>: Incorporar unha mellor organización e almacenamento dos documentos técnicos asociados a máquinas e proxectos.</w:t>
      </w:r>
    </w:p>
    <w:p w14:paraId="5F842A60" w14:textId="77777777" w:rsidR="002D2740" w:rsidRPr="006E1A0C" w:rsidRDefault="002D2740" w:rsidP="006E1A0C">
      <w:pPr>
        <w:pStyle w:val="NormalWeb"/>
        <w:numPr>
          <w:ilvl w:val="0"/>
          <w:numId w:val="17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Exportación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de</w:t>
      </w:r>
      <w:r w:rsidRPr="006E1A0C">
        <w:rPr>
          <w:rStyle w:val="Textoennegrita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6E1A0C">
        <w:rPr>
          <w:rStyle w:val="Textoennegrita"/>
          <w:rFonts w:asciiTheme="minorHAnsi" w:eastAsiaTheme="majorEastAsia" w:hAnsiTheme="minorHAnsi" w:cstheme="minorHAnsi"/>
          <w:b w:val="0"/>
          <w:sz w:val="22"/>
          <w:szCs w:val="22"/>
        </w:rPr>
        <w:t>datos</w:t>
      </w:r>
      <w:r w:rsidRPr="006E1A0C">
        <w:rPr>
          <w:rFonts w:asciiTheme="minorHAnsi" w:hAnsiTheme="minorHAnsi" w:cstheme="minorHAnsi"/>
          <w:sz w:val="22"/>
          <w:szCs w:val="22"/>
        </w:rPr>
        <w:t>: Preparar informes en PDF ou Excel para facilitar a comunicación cos clientes ou provedores.</w:t>
      </w:r>
    </w:p>
    <w:p w14:paraId="13D80BF9" w14:textId="1D2F010D" w:rsidR="001A7FE5" w:rsidRPr="001A7FE5" w:rsidRDefault="001A7FE5" w:rsidP="001A7FE5">
      <w:pPr>
        <w:rPr>
          <w:lang w:val="gl-ES"/>
        </w:rPr>
      </w:pPr>
    </w:p>
    <w:p w14:paraId="625013A4" w14:textId="6C8E8613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4" w:name="_Toc199846385"/>
      <w:r w:rsidRPr="001A7FE5">
        <w:rPr>
          <w:lang w:val="gl-ES"/>
        </w:rPr>
        <w:t>Enlace al Repositorio en GitHub</w:t>
      </w:r>
      <w:bookmarkEnd w:id="14"/>
    </w:p>
    <w:p w14:paraId="32BA7C77" w14:textId="77777777" w:rsidR="00C25B93" w:rsidRPr="00C25B93" w:rsidRDefault="00C25B93" w:rsidP="00C25B93">
      <w:pPr>
        <w:rPr>
          <w:lang w:val="gl-ES"/>
        </w:rPr>
      </w:pPr>
    </w:p>
    <w:p w14:paraId="2445AE2E" w14:textId="5A6A639F" w:rsidR="00C334DE" w:rsidRPr="002A2709" w:rsidRDefault="00246638" w:rsidP="002A2709">
      <w:pPr>
        <w:jc w:val="center"/>
        <w:rPr>
          <w:b/>
          <w:color w:val="70AD47" w:themeColor="accent6"/>
          <w:sz w:val="40"/>
          <w:szCs w:val="40"/>
          <w:u w:val="single"/>
          <w:lang w:val="gl-ES"/>
        </w:rPr>
      </w:pPr>
      <w:hyperlink r:id="rId57" w:history="1">
        <w:r w:rsidR="002A2709" w:rsidRPr="002A2709">
          <w:rPr>
            <w:rStyle w:val="Hipervnculo"/>
            <w:b/>
            <w:color w:val="70AD47" w:themeColor="accent6"/>
            <w:sz w:val="40"/>
            <w:szCs w:val="40"/>
            <w:lang w:val="gl-ES"/>
          </w:rPr>
          <w:t>REPOSITORIO GIT</w:t>
        </w:r>
      </w:hyperlink>
    </w:p>
    <w:sectPr w:rsidR="00C334DE" w:rsidRPr="002A2709" w:rsidSect="004D66F7">
      <w:headerReference w:type="default" r:id="rId58"/>
      <w:footerReference w:type="default" r:id="rId59"/>
      <w:headerReference w:type="first" r:id="rId6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DEEF8" w14:textId="77777777" w:rsidR="00246638" w:rsidRDefault="00246638" w:rsidP="00C334DE">
      <w:pPr>
        <w:spacing w:after="0" w:line="240" w:lineRule="auto"/>
      </w:pPr>
      <w:r>
        <w:separator/>
      </w:r>
    </w:p>
  </w:endnote>
  <w:endnote w:type="continuationSeparator" w:id="0">
    <w:p w14:paraId="535CBFCA" w14:textId="77777777" w:rsidR="00246638" w:rsidRDefault="00246638" w:rsidP="00C33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CF19B" w14:textId="77777777" w:rsidR="00F7131F" w:rsidRPr="00C851CC" w:rsidRDefault="00F7131F" w:rsidP="00C334DE">
    <w:pPr>
      <w:pStyle w:val="Piedepgina"/>
      <w:pBdr>
        <w:top w:val="single" w:sz="4" w:space="1" w:color="auto"/>
      </w:pBdr>
      <w:jc w:val="right"/>
      <w:rPr>
        <w:rFonts w:asciiTheme="majorHAnsi" w:hAnsiTheme="majorHAnsi" w:cstheme="majorHAnsi"/>
        <w:sz w:val="20"/>
        <w:szCs w:val="20"/>
        <w:lang w:val="gl-ES"/>
      </w:rPr>
    </w:pPr>
    <w:r w:rsidRPr="00C851CC">
      <w:rPr>
        <w:rFonts w:asciiTheme="majorHAnsi" w:hAnsiTheme="majorHAnsi" w:cstheme="majorHAnsi"/>
        <w:sz w:val="20"/>
        <w:szCs w:val="20"/>
        <w:lang w:val="gl-ES"/>
      </w:rPr>
      <w:t xml:space="preserve">Páxina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>PAGE   \* MERGEFORMAT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0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 de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 xml:space="preserve"> NUMPAGES   \* MERGEFORMAT 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2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</w:p>
  <w:p w14:paraId="7A4DBA2C" w14:textId="77777777" w:rsidR="00F7131F" w:rsidRPr="00C851CC" w:rsidRDefault="00F7131F">
    <w:pPr>
      <w:pStyle w:val="Piedepgina"/>
      <w:rPr>
        <w:lang w:val="gl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FF15E6" w14:textId="77777777" w:rsidR="00246638" w:rsidRDefault="00246638" w:rsidP="00C334DE">
      <w:pPr>
        <w:spacing w:after="0" w:line="240" w:lineRule="auto"/>
      </w:pPr>
      <w:r>
        <w:separator/>
      </w:r>
    </w:p>
  </w:footnote>
  <w:footnote w:type="continuationSeparator" w:id="0">
    <w:p w14:paraId="51123EC0" w14:textId="77777777" w:rsidR="00246638" w:rsidRDefault="00246638" w:rsidP="00C33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7A9C6" w14:textId="2A965F60" w:rsidR="00F7131F" w:rsidRPr="00C334DE" w:rsidRDefault="00F7131F" w:rsidP="00C334DE">
    <w:pPr>
      <w:pStyle w:val="Encabezado"/>
      <w:pBdr>
        <w:bottom w:val="single" w:sz="4" w:space="1" w:color="auto"/>
      </w:pBdr>
      <w:jc w:val="center"/>
      <w:rPr>
        <w:rFonts w:asciiTheme="majorHAnsi" w:hAnsiTheme="majorHAnsi" w:cstheme="majorHAnsi"/>
        <w:sz w:val="18"/>
        <w:szCs w:val="18"/>
      </w:rPr>
    </w:pPr>
    <w:r>
      <w:rPr>
        <w:rFonts w:asciiTheme="majorHAnsi" w:hAnsiTheme="majorHAnsi" w:cstheme="majorHAnsi"/>
        <w:sz w:val="18"/>
        <w:szCs w:val="18"/>
      </w:rPr>
      <w:t>EMPRESA AUTOMATIZACIÓN INDUSTRIAL</w:t>
    </w:r>
    <w:r w:rsidRPr="00C334DE">
      <w:rPr>
        <w:rFonts w:asciiTheme="majorHAnsi" w:hAnsiTheme="majorHAnsi" w:cstheme="majorHAnsi"/>
        <w:sz w:val="18"/>
        <w:szCs w:val="18"/>
      </w:rPr>
      <w:t xml:space="preserve"> </w:t>
    </w:r>
    <w:r>
      <w:rPr>
        <w:rFonts w:asciiTheme="majorHAnsi" w:hAnsiTheme="majorHAnsi" w:cstheme="majorHAnsi"/>
        <w:sz w:val="18"/>
        <w:szCs w:val="18"/>
      </w:rPr>
      <w:t>| XURXO BARGE BLANCO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4932" w14:textId="77777777" w:rsidR="00F7131F" w:rsidRDefault="00F7131F" w:rsidP="00C277B3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CD157F0" wp14:editId="4627588C">
          <wp:simplePos x="0" y="0"/>
          <wp:positionH relativeFrom="margin">
            <wp:align>center</wp:align>
          </wp:positionH>
          <wp:positionV relativeFrom="paragraph">
            <wp:posOffset>-201930</wp:posOffset>
          </wp:positionV>
          <wp:extent cx="6904455" cy="695325"/>
          <wp:effectExtent l="0" t="0" r="0" b="0"/>
          <wp:wrapTopAndBottom/>
          <wp:docPr id="111968956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445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2D89"/>
    <w:multiLevelType w:val="hybridMultilevel"/>
    <w:tmpl w:val="3A9E5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D1FD2"/>
    <w:multiLevelType w:val="multilevel"/>
    <w:tmpl w:val="F722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976E2"/>
    <w:multiLevelType w:val="hybridMultilevel"/>
    <w:tmpl w:val="28A803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E7021"/>
    <w:multiLevelType w:val="hybridMultilevel"/>
    <w:tmpl w:val="DCECE8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554D"/>
    <w:multiLevelType w:val="multilevel"/>
    <w:tmpl w:val="621A0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626A2"/>
    <w:multiLevelType w:val="hybridMultilevel"/>
    <w:tmpl w:val="B81C8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005DB"/>
    <w:multiLevelType w:val="hybridMultilevel"/>
    <w:tmpl w:val="8A80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33592"/>
    <w:multiLevelType w:val="multilevel"/>
    <w:tmpl w:val="A4B4F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74013"/>
    <w:multiLevelType w:val="multilevel"/>
    <w:tmpl w:val="02A4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00187C"/>
    <w:multiLevelType w:val="multilevel"/>
    <w:tmpl w:val="1CBEE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624156"/>
    <w:multiLevelType w:val="multilevel"/>
    <w:tmpl w:val="921A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404F23"/>
    <w:multiLevelType w:val="hybridMultilevel"/>
    <w:tmpl w:val="8F007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6231B"/>
    <w:multiLevelType w:val="multilevel"/>
    <w:tmpl w:val="D56E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EF0004"/>
    <w:multiLevelType w:val="hybridMultilevel"/>
    <w:tmpl w:val="D61A4A8E"/>
    <w:lvl w:ilvl="0" w:tplc="B9209B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E1BF2"/>
    <w:multiLevelType w:val="hybridMultilevel"/>
    <w:tmpl w:val="E3061C7E"/>
    <w:lvl w:ilvl="0" w:tplc="3AC28F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8A549C"/>
    <w:multiLevelType w:val="hybridMultilevel"/>
    <w:tmpl w:val="428453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D2657E"/>
    <w:multiLevelType w:val="hybridMultilevel"/>
    <w:tmpl w:val="D8B41A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5"/>
  </w:num>
  <w:num w:numId="5">
    <w:abstractNumId w:val="3"/>
  </w:num>
  <w:num w:numId="6">
    <w:abstractNumId w:val="15"/>
  </w:num>
  <w:num w:numId="7">
    <w:abstractNumId w:val="0"/>
  </w:num>
  <w:num w:numId="8">
    <w:abstractNumId w:val="16"/>
  </w:num>
  <w:num w:numId="9">
    <w:abstractNumId w:val="13"/>
  </w:num>
  <w:num w:numId="10">
    <w:abstractNumId w:val="14"/>
  </w:num>
  <w:num w:numId="11">
    <w:abstractNumId w:val="8"/>
  </w:num>
  <w:num w:numId="12">
    <w:abstractNumId w:val="4"/>
  </w:num>
  <w:num w:numId="13">
    <w:abstractNumId w:val="1"/>
  </w:num>
  <w:num w:numId="14">
    <w:abstractNumId w:val="10"/>
  </w:num>
  <w:num w:numId="15">
    <w:abstractNumId w:val="12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B9"/>
    <w:rsid w:val="000006D3"/>
    <w:rsid w:val="000526F1"/>
    <w:rsid w:val="00085677"/>
    <w:rsid w:val="000F2A2F"/>
    <w:rsid w:val="00135E34"/>
    <w:rsid w:val="00144442"/>
    <w:rsid w:val="00187D9B"/>
    <w:rsid w:val="001A7FE5"/>
    <w:rsid w:val="001D710D"/>
    <w:rsid w:val="0021225C"/>
    <w:rsid w:val="00223010"/>
    <w:rsid w:val="00245AB5"/>
    <w:rsid w:val="00246638"/>
    <w:rsid w:val="00270846"/>
    <w:rsid w:val="002A2709"/>
    <w:rsid w:val="002A2AA1"/>
    <w:rsid w:val="002C5303"/>
    <w:rsid w:val="002D2740"/>
    <w:rsid w:val="002F76C8"/>
    <w:rsid w:val="0033163B"/>
    <w:rsid w:val="00351321"/>
    <w:rsid w:val="0035183A"/>
    <w:rsid w:val="00361A06"/>
    <w:rsid w:val="00396745"/>
    <w:rsid w:val="0039701B"/>
    <w:rsid w:val="003B5A79"/>
    <w:rsid w:val="003D41A4"/>
    <w:rsid w:val="003E19FF"/>
    <w:rsid w:val="003F2A27"/>
    <w:rsid w:val="004107B9"/>
    <w:rsid w:val="00456C38"/>
    <w:rsid w:val="00476241"/>
    <w:rsid w:val="0049286D"/>
    <w:rsid w:val="004A1278"/>
    <w:rsid w:val="004B5031"/>
    <w:rsid w:val="004C49A2"/>
    <w:rsid w:val="004D66F7"/>
    <w:rsid w:val="00505662"/>
    <w:rsid w:val="00532E5F"/>
    <w:rsid w:val="00550716"/>
    <w:rsid w:val="005519C8"/>
    <w:rsid w:val="00581A26"/>
    <w:rsid w:val="00591486"/>
    <w:rsid w:val="005B1E58"/>
    <w:rsid w:val="005C1BA4"/>
    <w:rsid w:val="005E01A0"/>
    <w:rsid w:val="00643A8B"/>
    <w:rsid w:val="00643C73"/>
    <w:rsid w:val="006464C2"/>
    <w:rsid w:val="00692C7F"/>
    <w:rsid w:val="00694064"/>
    <w:rsid w:val="00697C87"/>
    <w:rsid w:val="006B73E3"/>
    <w:rsid w:val="006D44E1"/>
    <w:rsid w:val="006D7A19"/>
    <w:rsid w:val="006E1A0C"/>
    <w:rsid w:val="0073514D"/>
    <w:rsid w:val="00766304"/>
    <w:rsid w:val="007A4F5E"/>
    <w:rsid w:val="007F3566"/>
    <w:rsid w:val="00827008"/>
    <w:rsid w:val="008368C0"/>
    <w:rsid w:val="008E4CE0"/>
    <w:rsid w:val="00915630"/>
    <w:rsid w:val="009301DE"/>
    <w:rsid w:val="0093043F"/>
    <w:rsid w:val="009466C6"/>
    <w:rsid w:val="009A13C9"/>
    <w:rsid w:val="009C56A1"/>
    <w:rsid w:val="00A73987"/>
    <w:rsid w:val="00A83ACF"/>
    <w:rsid w:val="00B1040F"/>
    <w:rsid w:val="00B10A39"/>
    <w:rsid w:val="00B9638C"/>
    <w:rsid w:val="00BD1402"/>
    <w:rsid w:val="00BE1758"/>
    <w:rsid w:val="00C25B93"/>
    <w:rsid w:val="00C277B3"/>
    <w:rsid w:val="00C334DE"/>
    <w:rsid w:val="00C74729"/>
    <w:rsid w:val="00C74AAF"/>
    <w:rsid w:val="00C851CC"/>
    <w:rsid w:val="00C90F89"/>
    <w:rsid w:val="00CA47E0"/>
    <w:rsid w:val="00CA5054"/>
    <w:rsid w:val="00CB5E24"/>
    <w:rsid w:val="00CD30FA"/>
    <w:rsid w:val="00CE6BD6"/>
    <w:rsid w:val="00CE7742"/>
    <w:rsid w:val="00D0373C"/>
    <w:rsid w:val="00D352C0"/>
    <w:rsid w:val="00D85C6C"/>
    <w:rsid w:val="00D93E4D"/>
    <w:rsid w:val="00D957D8"/>
    <w:rsid w:val="00DC5D40"/>
    <w:rsid w:val="00DD42B8"/>
    <w:rsid w:val="00DE27E8"/>
    <w:rsid w:val="00E010AB"/>
    <w:rsid w:val="00E069E2"/>
    <w:rsid w:val="00E147F2"/>
    <w:rsid w:val="00E166C2"/>
    <w:rsid w:val="00E22624"/>
    <w:rsid w:val="00E24289"/>
    <w:rsid w:val="00E507F0"/>
    <w:rsid w:val="00E65596"/>
    <w:rsid w:val="00E80A81"/>
    <w:rsid w:val="00E84C44"/>
    <w:rsid w:val="00E87422"/>
    <w:rsid w:val="00EA3C57"/>
    <w:rsid w:val="00EA70BB"/>
    <w:rsid w:val="00EC02DC"/>
    <w:rsid w:val="00EC70E6"/>
    <w:rsid w:val="00F325D1"/>
    <w:rsid w:val="00F35AB5"/>
    <w:rsid w:val="00F51E1A"/>
    <w:rsid w:val="00F7131F"/>
    <w:rsid w:val="00F77E60"/>
    <w:rsid w:val="00F9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C91B3"/>
  <w15:chartTrackingRefBased/>
  <w15:docId w15:val="{3918DF75-9DD9-4B7B-81C4-04179AB8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34DE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4DE"/>
    <w:pPr>
      <w:keepNext/>
      <w:keepLines/>
      <w:spacing w:before="40" w:after="0"/>
      <w:outlineLvl w:val="1"/>
    </w:pPr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D27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06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334D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34DE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C334DE"/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C334DE"/>
    <w:pPr>
      <w:spacing w:after="0" w:line="240" w:lineRule="auto"/>
      <w:contextualSpacing/>
    </w:pPr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34DE"/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C334DE"/>
    <w:pPr>
      <w:outlineLvl w:val="9"/>
    </w:pPr>
    <w:rPr>
      <w:rFonts w:asciiTheme="majorHAnsi" w:hAnsiTheme="majorHAnsi"/>
      <w:b w:val="0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334DE"/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C334D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334D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334D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4DE"/>
  </w:style>
  <w:style w:type="paragraph" w:styleId="Piedepgina">
    <w:name w:val="footer"/>
    <w:basedOn w:val="Normal"/>
    <w:link w:val="Piedepgina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4DE"/>
  </w:style>
  <w:style w:type="paragraph" w:styleId="TDC2">
    <w:name w:val="toc 2"/>
    <w:basedOn w:val="Normal"/>
    <w:next w:val="Normal"/>
    <w:autoRedefine/>
    <w:uiPriority w:val="39"/>
    <w:unhideWhenUsed/>
    <w:rsid w:val="00C851CC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0006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0006D3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0006D3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2A270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73987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50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2D27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2D2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1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ithub.com/Xurxo777/Proyecto_BBDD_XurxoBargeBlanco.git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R\Documents\drive\CURSOS\CURSO%202023-2024\PROXECTOS%20FCT\Modelo%20memoria%20xustificativa%20proxecto%20final%20cicl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D7F35-5E6F-4695-9F44-0AB28F6A8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memoria xustificativa proxecto final ciclo.dotx</Template>
  <TotalTime>412</TotalTime>
  <Pages>54</Pages>
  <Words>6549</Words>
  <Characters>36022</Characters>
  <Application>Microsoft Office Word</Application>
  <DocSecurity>0</DocSecurity>
  <Lines>300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Xurxo Barge Blanco</cp:lastModifiedBy>
  <cp:revision>64</cp:revision>
  <cp:lastPrinted>2025-06-03T11:05:00Z</cp:lastPrinted>
  <dcterms:created xsi:type="dcterms:W3CDTF">2025-05-14T10:42:00Z</dcterms:created>
  <dcterms:modified xsi:type="dcterms:W3CDTF">2025-06-03T11:12:00Z</dcterms:modified>
</cp:coreProperties>
</file>